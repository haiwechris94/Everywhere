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2D4" w:rsidRPr="008A29FD" w:rsidRDefault="00B342D4" w:rsidP="00B8652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Leçon 8 : P</w:t>
      </w:r>
      <w:r>
        <w:rPr>
          <w:rFonts w:ascii="Times New Roman" w:hAnsi="Times New Roman" w:cs="Times New Roman"/>
          <w:b/>
          <w:bCs/>
          <w:sz w:val="24"/>
          <w:szCs w:val="24"/>
        </w:rPr>
        <w:t>RINCIPES DU MIE À</w:t>
      </w:r>
      <w:r w:rsidRPr="008A2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PARTIR DES PARABOLES DE JESUS </w:t>
      </w:r>
      <w:r w:rsidRPr="008A29FD">
        <w:rPr>
          <w:rFonts w:ascii="Times New Roman" w:hAnsi="Times New Roman" w:cs="Times New Roman"/>
          <w:b/>
          <w:bCs/>
          <w:sz w:val="24"/>
          <w:szCs w:val="24"/>
        </w:rPr>
        <w:t>J</w:t>
      </w:r>
      <w:r>
        <w:rPr>
          <w:rFonts w:ascii="Times New Roman" w:hAnsi="Times New Roman" w:cs="Times New Roman"/>
          <w:b/>
          <w:bCs/>
          <w:sz w:val="24"/>
          <w:szCs w:val="24"/>
        </w:rPr>
        <w:t>ÉSUS</w:t>
      </w:r>
      <w:r w:rsidRPr="008A29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342D4" w:rsidRPr="00EB1D13" w:rsidRDefault="00B342D4" w:rsidP="00B8652E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B1D13">
        <w:rPr>
          <w:rFonts w:ascii="Times New Roman" w:hAnsi="Times New Roman" w:cs="Times New Roman"/>
          <w:i/>
          <w:iCs/>
          <w:sz w:val="24"/>
          <w:szCs w:val="24"/>
        </w:rPr>
        <w:t xml:space="preserve">Révisez la leçon 7 et demandez aux participants comment ils ont obéi à ses enseignements. Rappelez-leur que par la prière le Seigneur travaille ; sans la prière on travaille seul. Par conséquent, il est crucial que nous priions pour que le Seigneur travaille, et surtout demandez à trouver des personnes de paix pour conduire à un MIE. Cependant, cela ne veut pas dire que nous n’avons pas besoin de planifier et de travailler dur ! Les paraboles de Jésus sur le Royaume de Dieu nous aident à voir que Dieu aime coopérer avec nous dans notre travail par son Esprit. </w:t>
      </w:r>
    </w:p>
    <w:p w:rsidR="00B342D4" w:rsidRPr="008A29FD" w:rsidRDefault="00B342D4" w:rsidP="00B8652E">
      <w:pPr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Etude biblique : Paraboles du Royaume de Dieu</w:t>
      </w:r>
    </w:p>
    <w:p w:rsidR="00B342D4" w:rsidRPr="008A29FD" w:rsidRDefault="00B342D4" w:rsidP="008A29FD">
      <w:pPr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Amenez chaque personne à noter les principes qui, selon eux, peuvent s’appliquer au MIE, à partir de chacune de ces paraboles.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7 : 24-27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13 :3-9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13 : 24-30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13 : 31-32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 13 :33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13 :44- 46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25 :1-13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Matthieu 25 : 14-30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Luc 14 : 28-33</w:t>
      </w:r>
    </w:p>
    <w:p w:rsidR="00B342D4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 Luc 18 :1-8</w:t>
      </w:r>
    </w:p>
    <w:p w:rsidR="00B342D4" w:rsidRPr="008A29FD" w:rsidRDefault="00B342D4" w:rsidP="008A29FD">
      <w:pPr>
        <w:pStyle w:val="ListParagraph"/>
        <w:numPr>
          <w:ilvl w:val="0"/>
          <w:numId w:val="1"/>
        </w:numPr>
        <w:spacing w:after="0" w:line="240" w:lineRule="auto"/>
        <w:ind w:left="1771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En groupes :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Répartissez les participants en groupes. Demandez à caque groupe de :</w:t>
      </w:r>
    </w:p>
    <w:p w:rsidR="00B342D4" w:rsidRPr="008A29FD" w:rsidRDefault="00B342D4" w:rsidP="008A29FD">
      <w:pPr>
        <w:pStyle w:val="ListParagraph"/>
        <w:numPr>
          <w:ilvl w:val="0"/>
          <w:numId w:val="2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discuter sur chaque parabole ci-dessus</w:t>
      </w:r>
    </w:p>
    <w:p w:rsidR="00B342D4" w:rsidRPr="008A29FD" w:rsidRDefault="00B342D4" w:rsidP="008A29FD">
      <w:pPr>
        <w:pStyle w:val="ListParagraph"/>
        <w:numPr>
          <w:ilvl w:val="0"/>
          <w:numId w:val="2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s’entendre et écrire un principe MIE à partir de chaque parabole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Voici quelques idées sur ce qu’ils peuvent trouver :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L’obéissance est la principale chose, ne connaissant pas l’information. (maison bâtie sur le roc)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Seuls quelques uns de ceux qui entendent la  bonne nouvelle du Royaume de Dieu répondront positivement et porteront de fruits. (semeur)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 seigneur désire la multiplication. (semeur)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Nous ne pouvons pas toujours dire qui sont/ne sont pas les enfants de Dieu. (le blé et l’ivraie)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 combat spirituel fait partie du processus de la moisson et de la récolte. (le blé et l’ivraie)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Un petit commencement peut produire un grand mouvement. (graine de moutarde)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Nous mélangeons aux éléments invisibles du ministère de la multiplication l’espoir et la planification qu’un MIE se produise (levain) 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Nous avons besoin d’être prêts à nous sacrifier audacieusement  pour le Seigneur, il en est de même pour les nouveaux croyants (trésor caché ; perle de grand prix)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Nous devons prendre les risques pour avoir les résultats (talents)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Toutes les personnes de paix ne porteront pas les mêmes fruits. (talents)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Ne soyez pas surpris si quelques uns de ceux pour qui vous avez investi ne tiennent pas jusqu’au bout. (roi/tour/ivraie)</w:t>
      </w:r>
    </w:p>
    <w:p w:rsidR="00B342D4" w:rsidRPr="008A29FD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Sachant que Jésus revient bientôt, nous devons être appliqués, en ayant en tête la fin des temps. (les 10 vierges)</w:t>
      </w:r>
    </w:p>
    <w:p w:rsidR="00B342D4" w:rsidRDefault="00B342D4" w:rsidP="008A29FD">
      <w:pPr>
        <w:pStyle w:val="ListParagraph"/>
        <w:numPr>
          <w:ilvl w:val="0"/>
          <w:numId w:val="3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La prière doit être sérieuse et à long terme. (la veuve qui persistait). </w:t>
      </w:r>
    </w:p>
    <w:p w:rsidR="00B342D4" w:rsidRPr="008A29FD" w:rsidRDefault="00B342D4" w:rsidP="000F39BB">
      <w:pPr>
        <w:pStyle w:val="ListParagraph"/>
        <w:tabs>
          <w:tab w:val="left" w:pos="16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Synthèse</w:t>
      </w: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Après avoir trouvé et discuté des principes du MIE à partir des paraboles de Jésus, distribuez la page suivante (Eléments critiques du MIE) et amenez-les à voir encore les paraboles pour trouver quelques principes qui auraient été oubliés.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Résumé et obéissance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Amenez chaque personne à écrire quelques manières claires et spécifiques dont ils vont obéir aux principes qu’ils viennent d’étudier (à partir des paraboles et aussi des Eléments Critiques)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Discussion : Qu’est ce qu’ils sentent que le Saint-Esprit leur demande </w:t>
      </w:r>
      <w:r w:rsidRPr="008A29F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spécifiquement</w:t>
      </w:r>
      <w:r w:rsidRPr="008A29FD">
        <w:rPr>
          <w:rFonts w:ascii="Times New Roman" w:hAnsi="Times New Roman" w:cs="Times New Roman"/>
          <w:sz w:val="24"/>
          <w:szCs w:val="24"/>
        </w:rPr>
        <w:t xml:space="preserve"> de faire ?</w:t>
      </w: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Prière : amenez-les à le partager avec leur groupe et ensuite à prier les uns pour les autres.</w:t>
      </w: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A29FD">
        <w:rPr>
          <w:rFonts w:ascii="Times New Roman" w:hAnsi="Times New Roman" w:cs="Times New Roman"/>
          <w:b/>
          <w:bCs/>
          <w:sz w:val="26"/>
          <w:szCs w:val="26"/>
        </w:rPr>
        <w:t>La stratégie du MIE basée sur les Eléments Critiques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Dieu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Les MIE sont l’œuvre de Dieu pour sa gloire. C’est le Saint-Esprit qui crée et autorise les MIE</w:t>
      </w:r>
    </w:p>
    <w:p w:rsidR="00B342D4" w:rsidRPr="008A29FD" w:rsidRDefault="00B342D4" w:rsidP="008A29FD">
      <w:pPr>
        <w:pStyle w:val="ListParagraph"/>
        <w:numPr>
          <w:ilvl w:val="0"/>
          <w:numId w:val="5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Connaissez la pensée et le cœur de Dieu et associez-vous à son œuvre à atteindre une ville/tribu/nation</w:t>
      </w:r>
    </w:p>
    <w:p w:rsidR="00B342D4" w:rsidRPr="008A29FD" w:rsidRDefault="00B342D4" w:rsidP="008A29FD">
      <w:pPr>
        <w:pStyle w:val="ListParagraph"/>
        <w:numPr>
          <w:ilvl w:val="0"/>
          <w:numId w:val="5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Partagez cette vision pour voir les co-ouvriers suscités (c’est un processus continu commençant par ceux de l’extérieur vers ceux de l’intérieur- ceux de l’intérieur constituent  la principale force de la moisson. </w:t>
      </w:r>
    </w:p>
    <w:p w:rsidR="00B342D4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La parole de Dieu est la fondation de toute croyance et pratique (mettez la tradition de côté)</w:t>
      </w:r>
    </w:p>
    <w:p w:rsidR="00B342D4" w:rsidRPr="008A29FD" w:rsidRDefault="00B342D4" w:rsidP="000F39BB">
      <w:pPr>
        <w:pStyle w:val="ListParagraph"/>
        <w:tabs>
          <w:tab w:val="left" w:pos="16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La prière est cruciale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La prière est le point de départ de tout ministère-relation avec les autres et intercession pour les autres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 combat spirituel est nécessaire (votre équipe/autres)</w:t>
      </w:r>
    </w:p>
    <w:p w:rsidR="00B342D4" w:rsidRDefault="00B342D4" w:rsidP="008A29FD">
      <w:pPr>
        <w:pStyle w:val="ListParagraph"/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A29FD">
        <w:rPr>
          <w:rFonts w:ascii="Times New Roman" w:hAnsi="Times New Roman" w:cs="Times New Roman"/>
          <w:i/>
          <w:iCs/>
          <w:sz w:val="24"/>
          <w:szCs w:val="24"/>
        </w:rPr>
        <w:t>La reproduction des intercesseurs est indispensable</w:t>
      </w:r>
    </w:p>
    <w:p w:rsidR="00B342D4" w:rsidRPr="008A29FD" w:rsidRDefault="00B342D4" w:rsidP="008A29FD">
      <w:pPr>
        <w:pStyle w:val="ListParagraph"/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 xml:space="preserve">Evangélisation 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 ministère crée l’accès pour l’évangélisation et l’implantation des églises, ce qui conduit à la transformation de la communauté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Utilisez l’accès pour trouver les personnes de paix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Utilisez l’évangélisation appropriée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Evangélisez les Oikos (foyers, familles, personnes non parentés vivant comme une famille)</w:t>
      </w:r>
    </w:p>
    <w:p w:rsidR="00B342D4" w:rsidRPr="008A29FD" w:rsidRDefault="00B342D4" w:rsidP="008A29FD">
      <w:pPr>
        <w:pStyle w:val="ListParagraph"/>
        <w:numPr>
          <w:ilvl w:val="0"/>
          <w:numId w:val="6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Appelez-les à étudier la parole de Dieu pour passer de la connaissance de Dieu à l’amour pour lui et à l’obéissance à sa parole</w:t>
      </w:r>
    </w:p>
    <w:p w:rsidR="00B342D4" w:rsidRDefault="00B342D4" w:rsidP="008A29FD">
      <w:pPr>
        <w:tabs>
          <w:tab w:val="left" w:pos="1620"/>
        </w:tabs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A29FD">
        <w:rPr>
          <w:rFonts w:ascii="Times New Roman" w:hAnsi="Times New Roman" w:cs="Times New Roman"/>
          <w:i/>
          <w:iCs/>
          <w:sz w:val="24"/>
          <w:szCs w:val="24"/>
        </w:rPr>
        <w:t>Aidez-les à commencer par se reproduire immédiatement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Discipolat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 disciple perd les gens/oikos pour s’engager avec Christ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Enseignez-les à obéir aux Saintes Ecritures (pas à nos doctrines)</w:t>
      </w:r>
    </w:p>
    <w:p w:rsidR="00B342D4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La persécution est normale et on doit s’y attendre</w:t>
      </w:r>
    </w:p>
    <w:p w:rsidR="00B342D4" w:rsidRPr="008A29FD" w:rsidRDefault="00B342D4" w:rsidP="000F39BB">
      <w:pPr>
        <w:pStyle w:val="ListParagraph"/>
        <w:tabs>
          <w:tab w:val="left" w:pos="16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Eglises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 xml:space="preserve"> Les églises sont des oikos disciples qui deviennent des communautés obéissantes de croyants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A29FD">
        <w:rPr>
          <w:rFonts w:ascii="Times New Roman" w:hAnsi="Times New Roman" w:cs="Times New Roman"/>
          <w:i/>
          <w:iCs/>
          <w:sz w:val="24"/>
          <w:szCs w:val="24"/>
        </w:rPr>
        <w:t>Ils n’ont besoin que des Saintes Ecritures et du Saint-Esprit (voir #2)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Processus de groupe : aider le groupe à apprendre ensemble le leadership et la responsabilité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Reproduire les disciples, les leaders, les groupes et les églises fait désormais partie de leur ADN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Ils discernent comment s’acquitter de  la culture locale</w:t>
      </w:r>
    </w:p>
    <w:p w:rsidR="00B342D4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Ils ont besoin d’aller au-delà de leur culture/groupe à tous les segments de la société et au-delà</w:t>
      </w:r>
    </w:p>
    <w:p w:rsidR="00B342D4" w:rsidRPr="008A29FD" w:rsidRDefault="00B342D4" w:rsidP="000F39BB">
      <w:pPr>
        <w:pStyle w:val="ListParagraph"/>
        <w:tabs>
          <w:tab w:val="left" w:pos="16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Les leaders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Modèle des leaders de l’extérieur (reproductible) par ceux de l’intérieur ; équipez, surveillez, quittez et soutenez de loin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A29FD">
        <w:rPr>
          <w:rFonts w:ascii="Times New Roman" w:hAnsi="Times New Roman" w:cs="Times New Roman"/>
          <w:i/>
          <w:iCs/>
          <w:sz w:val="24"/>
          <w:szCs w:val="24"/>
        </w:rPr>
        <w:t>Ceux de l’extérieur introduisent de nouveaux concepts qui sont contextualisés par ceux de l’intérieur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Les leaders de l’intérieur dirigent tout (et reproduisent)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Si  possible, les leaders se soutiennent eux-mêmes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Développer  les leaders à travers des formations pratiques créatrices de travail (éduquez, formez, équipez, guidez)</w:t>
      </w:r>
    </w:p>
    <w:p w:rsidR="00B342D4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A29FD">
        <w:rPr>
          <w:rFonts w:ascii="Times New Roman" w:hAnsi="Times New Roman" w:cs="Times New Roman"/>
          <w:i/>
          <w:iCs/>
          <w:sz w:val="24"/>
          <w:szCs w:val="24"/>
        </w:rPr>
        <w:t xml:space="preserve">La reproduction des leaders est cruciale- un MIE est un mouvement pour le développement du leadership 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9FD">
        <w:rPr>
          <w:rFonts w:ascii="Times New Roman" w:hAnsi="Times New Roman" w:cs="Times New Roman"/>
          <w:b/>
          <w:bCs/>
          <w:sz w:val="24"/>
          <w:szCs w:val="24"/>
        </w:rPr>
        <w:t>Planifiez  et évaluez</w:t>
      </w:r>
    </w:p>
    <w:p w:rsidR="00B342D4" w:rsidRPr="008A29FD" w:rsidRDefault="00B342D4" w:rsidP="008A29FD">
      <w:pPr>
        <w:pStyle w:val="ListParagraph"/>
        <w:numPr>
          <w:ilvl w:val="0"/>
          <w:numId w:val="4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Planifiez et soyez intentionnels dans l’accès au ministère, la prière, les Saintes Ecritures, l’évangélisation et l’implantation d’églises  appropriées</w:t>
      </w:r>
    </w:p>
    <w:p w:rsidR="00B342D4" w:rsidRPr="008A29FD" w:rsidRDefault="00B342D4" w:rsidP="008A29FD">
      <w:pPr>
        <w:pStyle w:val="ListParagraph"/>
        <w:numPr>
          <w:ilvl w:val="0"/>
          <w:numId w:val="7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Recherche : connaissez et continuez d’apprendre sur vos gens</w:t>
      </w:r>
    </w:p>
    <w:p w:rsidR="00B342D4" w:rsidRPr="008A29FD" w:rsidRDefault="00B342D4" w:rsidP="008A29FD">
      <w:pPr>
        <w:pStyle w:val="ListParagraph"/>
        <w:numPr>
          <w:ilvl w:val="0"/>
          <w:numId w:val="7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Suivez un Plan de Vision avec une adaptation et une exécution continuelles. Plan de Vision : "à quoi aspirez-vous et demandez à Dieu de le faire parmi vos gens ?-et que pourrait-Il faire au-delà de ce que nous demandons ou imaginons ?"</w:t>
      </w:r>
    </w:p>
    <w:p w:rsidR="00B342D4" w:rsidRPr="008A29FD" w:rsidRDefault="00B342D4" w:rsidP="008A29FD">
      <w:pPr>
        <w:pStyle w:val="ListParagraph"/>
        <w:numPr>
          <w:ilvl w:val="0"/>
          <w:numId w:val="7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Evaluez sans broncher les forces et les faiblesses et faites les changements nécessaires</w:t>
      </w:r>
    </w:p>
    <w:p w:rsidR="00B342D4" w:rsidRPr="008A29FD" w:rsidRDefault="00B342D4" w:rsidP="008A29FD">
      <w:pPr>
        <w:pStyle w:val="ListParagraph"/>
        <w:numPr>
          <w:ilvl w:val="0"/>
          <w:numId w:val="7"/>
        </w:num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29FD">
        <w:rPr>
          <w:rFonts w:ascii="Times New Roman" w:hAnsi="Times New Roman" w:cs="Times New Roman"/>
          <w:sz w:val="24"/>
          <w:szCs w:val="24"/>
        </w:rPr>
        <w:t>Soyez responsables devant Dieu et devant vos semblables.</w:t>
      </w: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42D4" w:rsidRPr="008A29FD" w:rsidRDefault="00B342D4" w:rsidP="008A29FD">
      <w:pPr>
        <w:tabs>
          <w:tab w:val="left" w:pos="16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342D4" w:rsidRPr="008A29FD" w:rsidSect="0055287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42D4" w:rsidRDefault="00B342D4">
      <w:r>
        <w:separator/>
      </w:r>
    </w:p>
  </w:endnote>
  <w:endnote w:type="continuationSeparator" w:id="1">
    <w:p w:rsidR="00B342D4" w:rsidRDefault="00B342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2D4" w:rsidRDefault="00B342D4" w:rsidP="00EB1D13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B342D4" w:rsidRDefault="00B342D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42D4" w:rsidRDefault="00B342D4">
      <w:r>
        <w:separator/>
      </w:r>
    </w:p>
  </w:footnote>
  <w:footnote w:type="continuationSeparator" w:id="1">
    <w:p w:rsidR="00B342D4" w:rsidRDefault="00B342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5474"/>
    <w:multiLevelType w:val="hybridMultilevel"/>
    <w:tmpl w:val="4CFA6678"/>
    <w:lvl w:ilvl="0" w:tplc="3CEEE8F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0690F36"/>
    <w:multiLevelType w:val="hybridMultilevel"/>
    <w:tmpl w:val="6F1882CE"/>
    <w:lvl w:ilvl="0" w:tplc="040C0001">
      <w:start w:val="1"/>
      <w:numFmt w:val="bullet"/>
      <w:lvlText w:val=""/>
      <w:lvlJc w:val="left"/>
      <w:pPr>
        <w:ind w:left="1125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65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285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25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445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85" w:hanging="360"/>
      </w:pPr>
      <w:rPr>
        <w:rFonts w:ascii="Wingdings" w:hAnsi="Wingdings" w:cs="Wingdings" w:hint="default"/>
      </w:rPr>
    </w:lvl>
  </w:abstractNum>
  <w:abstractNum w:abstractNumId="2">
    <w:nsid w:val="20AA4963"/>
    <w:multiLevelType w:val="hybridMultilevel"/>
    <w:tmpl w:val="3D925BC6"/>
    <w:lvl w:ilvl="0" w:tplc="040C0001">
      <w:start w:val="1"/>
      <w:numFmt w:val="bullet"/>
      <w:lvlText w:val=""/>
      <w:lvlJc w:val="left"/>
      <w:pPr>
        <w:ind w:left="1485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25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645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85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805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45" w:hanging="360"/>
      </w:pPr>
      <w:rPr>
        <w:rFonts w:ascii="Wingdings" w:hAnsi="Wingdings" w:cs="Wingdings" w:hint="default"/>
      </w:rPr>
    </w:lvl>
  </w:abstractNum>
  <w:abstractNum w:abstractNumId="3">
    <w:nsid w:val="299046B6"/>
    <w:multiLevelType w:val="hybridMultilevel"/>
    <w:tmpl w:val="802816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4C4CF4"/>
    <w:multiLevelType w:val="hybridMultilevel"/>
    <w:tmpl w:val="1B864E50"/>
    <w:lvl w:ilvl="0" w:tplc="3814C6B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490" w:hanging="360"/>
      </w:pPr>
    </w:lvl>
    <w:lvl w:ilvl="2" w:tplc="040C001B">
      <w:start w:val="1"/>
      <w:numFmt w:val="lowerRoman"/>
      <w:lvlText w:val="%3."/>
      <w:lvlJc w:val="right"/>
      <w:pPr>
        <w:ind w:left="3210" w:hanging="180"/>
      </w:pPr>
    </w:lvl>
    <w:lvl w:ilvl="3" w:tplc="040C000F">
      <w:start w:val="1"/>
      <w:numFmt w:val="decimal"/>
      <w:lvlText w:val="%4."/>
      <w:lvlJc w:val="left"/>
      <w:pPr>
        <w:ind w:left="3930" w:hanging="360"/>
      </w:pPr>
    </w:lvl>
    <w:lvl w:ilvl="4" w:tplc="040C0019">
      <w:start w:val="1"/>
      <w:numFmt w:val="lowerLetter"/>
      <w:lvlText w:val="%5."/>
      <w:lvlJc w:val="left"/>
      <w:pPr>
        <w:ind w:left="4650" w:hanging="360"/>
      </w:pPr>
    </w:lvl>
    <w:lvl w:ilvl="5" w:tplc="040C001B">
      <w:start w:val="1"/>
      <w:numFmt w:val="lowerRoman"/>
      <w:lvlText w:val="%6."/>
      <w:lvlJc w:val="right"/>
      <w:pPr>
        <w:ind w:left="5370" w:hanging="180"/>
      </w:pPr>
    </w:lvl>
    <w:lvl w:ilvl="6" w:tplc="040C000F">
      <w:start w:val="1"/>
      <w:numFmt w:val="decimal"/>
      <w:lvlText w:val="%7."/>
      <w:lvlJc w:val="left"/>
      <w:pPr>
        <w:ind w:left="6090" w:hanging="360"/>
      </w:pPr>
    </w:lvl>
    <w:lvl w:ilvl="7" w:tplc="040C0019">
      <w:start w:val="1"/>
      <w:numFmt w:val="lowerLetter"/>
      <w:lvlText w:val="%8."/>
      <w:lvlJc w:val="left"/>
      <w:pPr>
        <w:ind w:left="6810" w:hanging="360"/>
      </w:pPr>
    </w:lvl>
    <w:lvl w:ilvl="8" w:tplc="040C001B">
      <w:start w:val="1"/>
      <w:numFmt w:val="lowerRoman"/>
      <w:lvlText w:val="%9."/>
      <w:lvlJc w:val="right"/>
      <w:pPr>
        <w:ind w:left="7530" w:hanging="180"/>
      </w:pPr>
    </w:lvl>
  </w:abstractNum>
  <w:abstractNum w:abstractNumId="5">
    <w:nsid w:val="4E25310E"/>
    <w:multiLevelType w:val="hybridMultilevel"/>
    <w:tmpl w:val="68D65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758C467C"/>
    <w:multiLevelType w:val="hybridMultilevel"/>
    <w:tmpl w:val="A22AB5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C72F7"/>
    <w:rsid w:val="00070748"/>
    <w:rsid w:val="000975D8"/>
    <w:rsid w:val="000F39BB"/>
    <w:rsid w:val="00134A52"/>
    <w:rsid w:val="001D599C"/>
    <w:rsid w:val="00231F07"/>
    <w:rsid w:val="0029403D"/>
    <w:rsid w:val="003220A3"/>
    <w:rsid w:val="00382D82"/>
    <w:rsid w:val="003C72F7"/>
    <w:rsid w:val="003D52F1"/>
    <w:rsid w:val="004117BF"/>
    <w:rsid w:val="005374F5"/>
    <w:rsid w:val="00546147"/>
    <w:rsid w:val="0055287D"/>
    <w:rsid w:val="005643EF"/>
    <w:rsid w:val="005B3007"/>
    <w:rsid w:val="00607096"/>
    <w:rsid w:val="00622061"/>
    <w:rsid w:val="0066677D"/>
    <w:rsid w:val="00671082"/>
    <w:rsid w:val="007374D1"/>
    <w:rsid w:val="00751EAB"/>
    <w:rsid w:val="0076012B"/>
    <w:rsid w:val="007C5F4E"/>
    <w:rsid w:val="00810504"/>
    <w:rsid w:val="00815A6B"/>
    <w:rsid w:val="008A29FD"/>
    <w:rsid w:val="008B4853"/>
    <w:rsid w:val="008C06A7"/>
    <w:rsid w:val="00914D86"/>
    <w:rsid w:val="00965F0B"/>
    <w:rsid w:val="00981448"/>
    <w:rsid w:val="009C7678"/>
    <w:rsid w:val="009F13AB"/>
    <w:rsid w:val="00A47B12"/>
    <w:rsid w:val="00A84C01"/>
    <w:rsid w:val="00AA56F9"/>
    <w:rsid w:val="00AD3D4D"/>
    <w:rsid w:val="00B342D4"/>
    <w:rsid w:val="00B51A87"/>
    <w:rsid w:val="00B8652E"/>
    <w:rsid w:val="00BA7712"/>
    <w:rsid w:val="00BF1938"/>
    <w:rsid w:val="00BF6491"/>
    <w:rsid w:val="00C62037"/>
    <w:rsid w:val="00C84C8D"/>
    <w:rsid w:val="00CA1749"/>
    <w:rsid w:val="00D105AC"/>
    <w:rsid w:val="00D168AF"/>
    <w:rsid w:val="00D5138D"/>
    <w:rsid w:val="00E65BEA"/>
    <w:rsid w:val="00E97146"/>
    <w:rsid w:val="00EB1D13"/>
    <w:rsid w:val="00ED3B39"/>
    <w:rsid w:val="00F01982"/>
    <w:rsid w:val="00F369A1"/>
    <w:rsid w:val="00F81458"/>
    <w:rsid w:val="00FB4CAE"/>
    <w:rsid w:val="00FF2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87D"/>
    <w:pPr>
      <w:spacing w:after="200" w:line="276" w:lineRule="auto"/>
    </w:pPr>
    <w:rPr>
      <w:rFonts w:cs="Calibri"/>
      <w:lang w:val="fr-FR" w:eastAsia="fr-FR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pPr>
      <w:spacing w:after="0" w:line="240" w:lineRule="auto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A02"/>
    <w:rPr>
      <w:rFonts w:ascii="Times New Roman" w:hAnsi="Times New Roman"/>
      <w:sz w:val="0"/>
      <w:szCs w:val="0"/>
      <w:lang w:val="fr-FR" w:eastAsia="fr-FR"/>
    </w:rPr>
  </w:style>
  <w:style w:type="paragraph" w:styleId="ListParagraph">
    <w:name w:val="List Paragraph"/>
    <w:basedOn w:val="Normal"/>
    <w:uiPriority w:val="99"/>
    <w:qFormat/>
    <w:rsid w:val="00751EAB"/>
    <w:pPr>
      <w:ind w:left="720"/>
    </w:pPr>
  </w:style>
  <w:style w:type="paragraph" w:styleId="Footer">
    <w:name w:val="footer"/>
    <w:basedOn w:val="Normal"/>
    <w:link w:val="FooterChar"/>
    <w:uiPriority w:val="99"/>
    <w:rsid w:val="008A29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lang w:val="fr-FR" w:eastAsia="fr-FR"/>
    </w:rPr>
  </w:style>
  <w:style w:type="character" w:styleId="PageNumber">
    <w:name w:val="page number"/>
    <w:basedOn w:val="DefaultParagraphFont"/>
    <w:uiPriority w:val="99"/>
    <w:rsid w:val="008A29F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672</TotalTime>
  <Pages>3</Pages>
  <Words>1045</Words>
  <Characters>5365</Characters>
  <Application>Microsoft Office Outlook</Application>
  <DocSecurity>0</DocSecurity>
  <Lines>0</Lines>
  <Paragraphs>0</Paragraphs>
  <ScaleCrop>false</ScaleCrop>
  <Company>X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D</cp:lastModifiedBy>
  <cp:revision>26</cp:revision>
  <dcterms:created xsi:type="dcterms:W3CDTF">2010-12-24T14:25:00Z</dcterms:created>
  <dcterms:modified xsi:type="dcterms:W3CDTF">2011-02-19T16:51:00Z</dcterms:modified>
</cp:coreProperties>
</file>