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726D" w14:textId="77777777" w:rsidR="000D3A0F" w:rsidRDefault="001A3616" w:rsidP="001A3616">
      <w:pPr>
        <w:pStyle w:val="Title"/>
      </w:pPr>
      <w:r w:rsidRPr="00172263">
        <w:t xml:space="preserve">HABITS OF A MULTIPLYING DISCIPLE: </w:t>
      </w:r>
      <w:r w:rsidR="00C77094">
        <w:t>FIND</w:t>
      </w:r>
    </w:p>
    <w:p w14:paraId="6DBFC604" w14:textId="77777777" w:rsidR="001A3616" w:rsidRDefault="001A3616" w:rsidP="001A3616">
      <w:pPr>
        <w:pStyle w:val="Heading2"/>
      </w:pPr>
      <w:r w:rsidRPr="004777A1">
        <w:rPr>
          <w:noProof/>
        </w:rPr>
        <w:drawing>
          <wp:anchor distT="0" distB="0" distL="0" distR="0" simplePos="0" relativeHeight="251659264" behindDoc="0" locked="0" layoutInCell="1" allowOverlap="1" wp14:anchorId="26DBB5C8" wp14:editId="55D985DB">
            <wp:simplePos x="0" y="0"/>
            <wp:positionH relativeFrom="margin">
              <wp:posOffset>3301410</wp:posOffset>
            </wp:positionH>
            <wp:positionV relativeFrom="line">
              <wp:posOffset>147970</wp:posOffset>
            </wp:positionV>
            <wp:extent cx="3441195" cy="1895952"/>
            <wp:effectExtent l="0" t="0" r="0" b="0"/>
            <wp:wrapSquare wrapText="bothSides" distT="0" distB="0" distL="0" distR="0"/>
            <wp:docPr id="1073741825" name="officeArt object" descr="A screen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195" cy="1895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4777A1">
        <w:t>HOMEWORK DISCUSSION</w:t>
      </w:r>
    </w:p>
    <w:p w14:paraId="711C828F" w14:textId="77777777" w:rsidR="00C77094" w:rsidRPr="00C77094" w:rsidRDefault="00C77094" w:rsidP="00C77094">
      <w:r w:rsidRPr="00C77094">
        <w:t xml:space="preserve">How is it going completing your </w:t>
      </w:r>
      <w:r w:rsidRPr="00C21EC2">
        <w:rPr>
          <w:rtl/>
          <w:lang w:val="ar-SA"/>
        </w:rPr>
        <w:t>“</w:t>
      </w:r>
      <w:r w:rsidRPr="00C21EC2">
        <w:t>I</w:t>
      </w:r>
      <w:r w:rsidRPr="00C77094">
        <w:t xml:space="preserve"> will</w:t>
      </w:r>
      <w:r w:rsidRPr="00C77094">
        <w:rPr>
          <w:rtl/>
        </w:rPr>
        <w:t>’</w:t>
      </w:r>
      <w:r w:rsidRPr="00C77094">
        <w:t>s”</w:t>
      </w:r>
      <w:r w:rsidRPr="00C77094">
        <w:rPr>
          <w:lang w:val="zh-TW"/>
        </w:rPr>
        <w:t>?</w:t>
      </w:r>
    </w:p>
    <w:p w14:paraId="6DC99292" w14:textId="77777777" w:rsidR="00C77094" w:rsidRPr="00C77094" w:rsidRDefault="00C77094" w:rsidP="00C77094">
      <w:r w:rsidRPr="00C77094">
        <w:t xml:space="preserve">How did it go this week making daily </w:t>
      </w:r>
      <w:r w:rsidRPr="00C77094">
        <w:rPr>
          <w:rtl/>
          <w:lang w:val="ar-SA"/>
        </w:rPr>
        <w:t>“</w:t>
      </w:r>
      <w:proofErr w:type="spellStart"/>
      <w:r w:rsidRPr="00C77094">
        <w:rPr>
          <w:lang w:val="de-DE"/>
        </w:rPr>
        <w:t>Shema</w:t>
      </w:r>
      <w:proofErr w:type="spellEnd"/>
      <w:r w:rsidRPr="00C77094">
        <w:t>” statements?</w:t>
      </w:r>
    </w:p>
    <w:p w14:paraId="6908D729" w14:textId="77777777" w:rsidR="00C77094" w:rsidRDefault="00C77094" w:rsidP="00C77094">
      <w:r w:rsidRPr="00C77094">
        <w:t>What did you learn when you asked 3 people about the greatest needs in your community?</w:t>
      </w:r>
    </w:p>
    <w:p w14:paraId="13331DEF" w14:textId="77777777" w:rsidR="00C77094" w:rsidRPr="00C77094" w:rsidRDefault="00C77094" w:rsidP="00C77094"/>
    <w:p w14:paraId="2B100BBA" w14:textId="77777777" w:rsidR="00C77094" w:rsidRDefault="00C77094" w:rsidP="00C77094">
      <w:pPr>
        <w:pStyle w:val="Heading2"/>
        <w:rPr>
          <w:noProof/>
        </w:rPr>
      </w:pPr>
      <w:r w:rsidRPr="00C77094">
        <w:rPr>
          <w:noProof/>
        </w:rPr>
        <w:t>FINDING PERSONS OF PEACE</w:t>
      </w:r>
    </w:p>
    <w:p w14:paraId="3B991220" w14:textId="77777777" w:rsidR="003E3D60" w:rsidRDefault="00C77094" w:rsidP="00C77094">
      <w:r w:rsidRPr="00C77094">
        <w:t xml:space="preserve">Read the Luke 10:1-11 aloud. </w:t>
      </w:r>
      <w:r w:rsidR="003E3D60">
        <w:t xml:space="preserve">Matt. 9:35-10:16 </w:t>
      </w:r>
    </w:p>
    <w:p w14:paraId="219EB75D" w14:textId="7ECDE362" w:rsidR="00C77094" w:rsidRPr="00C77094" w:rsidRDefault="00C77094" w:rsidP="00C77094">
      <w:r w:rsidRPr="00C77094">
        <w:t>Make 2 Lists…</w:t>
      </w:r>
    </w:p>
    <w:p w14:paraId="60ED27A0" w14:textId="2A45DFB4" w:rsidR="00C77094" w:rsidRPr="00C77094" w:rsidRDefault="00C77094" w:rsidP="00C77094">
      <w:pPr>
        <w:numPr>
          <w:ilvl w:val="0"/>
          <w:numId w:val="2"/>
        </w:numPr>
      </w:pPr>
      <w:r w:rsidRPr="00C77094">
        <w:t xml:space="preserve">What did Jesus </w:t>
      </w:r>
      <w:r w:rsidR="00C21EC2">
        <w:t>tell his followers</w:t>
      </w:r>
      <w:r w:rsidRPr="00C77094">
        <w:t xml:space="preserve"> to do? </w:t>
      </w:r>
    </w:p>
    <w:p w14:paraId="051611DA" w14:textId="77777777" w:rsidR="00C77094" w:rsidRPr="00C77094" w:rsidRDefault="00C77094" w:rsidP="00C77094">
      <w:pPr>
        <w:numPr>
          <w:ilvl w:val="0"/>
          <w:numId w:val="2"/>
        </w:numPr>
      </w:pPr>
      <w:r w:rsidRPr="00C77094">
        <w:t>What are the characteristics of a person of p</w:t>
      </w:r>
      <w:r w:rsidRPr="00C77094">
        <w:rPr>
          <w:lang w:val="zh-TW"/>
        </w:rPr>
        <w:t>eace?</w:t>
      </w:r>
    </w:p>
    <w:p w14:paraId="3AB77AD0" w14:textId="77777777" w:rsidR="00C77094" w:rsidRPr="00C77094" w:rsidRDefault="00C77094" w:rsidP="00C77094"/>
    <w:p w14:paraId="2BEF5442" w14:textId="77777777" w:rsidR="00C77094" w:rsidRPr="00C77094" w:rsidRDefault="00C77094" w:rsidP="00C77094">
      <w:pPr>
        <w:pStyle w:val="Heading2"/>
      </w:pPr>
      <w:r w:rsidRPr="00C77094">
        <w:t>OTHER EXAMPLES OF PERSONS OF PEACE</w:t>
      </w:r>
    </w:p>
    <w:p w14:paraId="17802186" w14:textId="77777777" w:rsidR="00C77094" w:rsidRPr="00C77094" w:rsidRDefault="00C77094" w:rsidP="00C77094">
      <w:r w:rsidRPr="00C77094">
        <w:t xml:space="preserve">Brainstorm together: </w:t>
      </w:r>
    </w:p>
    <w:p w14:paraId="2992D857" w14:textId="77777777" w:rsidR="00C77094" w:rsidRPr="00C77094" w:rsidRDefault="00C77094" w:rsidP="00C77094">
      <w:pPr>
        <w:numPr>
          <w:ilvl w:val="0"/>
          <w:numId w:val="2"/>
        </w:numPr>
      </w:pPr>
      <w:r w:rsidRPr="00C77094">
        <w:t>What other examples of persons of peace can you think of in the Bible?</w:t>
      </w:r>
      <w:r>
        <w:br/>
      </w:r>
    </w:p>
    <w:p w14:paraId="0182401A" w14:textId="77777777" w:rsidR="00C77094" w:rsidRPr="00C77094" w:rsidRDefault="00C77094" w:rsidP="00C77094">
      <w:r w:rsidRPr="00C77094">
        <w:t>Consider your own lives and experiences:</w:t>
      </w:r>
    </w:p>
    <w:p w14:paraId="7CE1C549" w14:textId="77777777" w:rsidR="00C77094" w:rsidRPr="00C77094" w:rsidRDefault="00C77094" w:rsidP="00C77094">
      <w:pPr>
        <w:numPr>
          <w:ilvl w:val="0"/>
          <w:numId w:val="2"/>
        </w:numPr>
      </w:pPr>
      <w:r w:rsidRPr="00C77094">
        <w:t>Were you a person of peace?</w:t>
      </w:r>
    </w:p>
    <w:p w14:paraId="7C5A894A" w14:textId="06AFC932" w:rsidR="00C77094" w:rsidRPr="00C77094" w:rsidRDefault="00F07781" w:rsidP="00C77094">
      <w:pPr>
        <w:numPr>
          <w:ilvl w:val="0"/>
          <w:numId w:val="2"/>
        </w:numPr>
      </w:pPr>
      <w:r w:rsidRPr="00C77094">
        <w:t>Or</w:t>
      </w:r>
      <w:r w:rsidR="00C77094" w:rsidRPr="00C77094">
        <w:t xml:space="preserve"> were you influenced to follow Christ by a person of peace?</w:t>
      </w:r>
    </w:p>
    <w:p w14:paraId="3851C65B" w14:textId="77777777" w:rsidR="00C77094" w:rsidRDefault="00C77094" w:rsidP="00C77094">
      <w:pPr>
        <w:numPr>
          <w:ilvl w:val="0"/>
          <w:numId w:val="2"/>
        </w:numPr>
      </w:pPr>
      <w:r w:rsidRPr="00C77094">
        <w:t>In your own experience, when have you seen persons of peace bring others to Jesus?</w:t>
      </w:r>
    </w:p>
    <w:p w14:paraId="34336F3F" w14:textId="77777777" w:rsidR="00C77094" w:rsidRPr="00C77094" w:rsidRDefault="00C77094" w:rsidP="00C77094"/>
    <w:p w14:paraId="343F83BA" w14:textId="77777777" w:rsidR="00C77094" w:rsidRPr="00C77094" w:rsidRDefault="00C77094" w:rsidP="00C77094">
      <w:pPr>
        <w:pStyle w:val="Heading2"/>
      </w:pPr>
      <w:r w:rsidRPr="00C77094">
        <w:t>ADOPTING A NEW APPROACH TO REACHING OTHERS</w:t>
      </w:r>
    </w:p>
    <w:p w14:paraId="03AD471F" w14:textId="77777777" w:rsidR="00C77094" w:rsidRPr="00C77094" w:rsidRDefault="00C77094" w:rsidP="00C77094">
      <w:r w:rsidRPr="00C77094">
        <w:t>How does the “Person of Peace” strategy differ from traditional approaches to reaching others? Make a list of contrasts as a group.</w:t>
      </w:r>
    </w:p>
    <w:p w14:paraId="298E2DDB" w14:textId="77777777" w:rsidR="00C77094" w:rsidRPr="00C77094" w:rsidRDefault="00C77094" w:rsidP="00C77094">
      <w:pPr>
        <w:rPr>
          <w:sz w:val="10"/>
          <w:szCs w:val="10"/>
        </w:rPr>
      </w:pPr>
    </w:p>
    <w:p w14:paraId="4E81E9DF" w14:textId="77777777" w:rsidR="00C77094" w:rsidRDefault="00C77094" w:rsidP="00C77094">
      <w:r w:rsidRPr="00C77094">
        <w:t>Using simple stick figures, illustrate how the two different approaches work.</w:t>
      </w:r>
    </w:p>
    <w:p w14:paraId="68F5FC81" w14:textId="77777777" w:rsidR="001060ED" w:rsidRDefault="001060ED" w:rsidP="00C77094"/>
    <w:p w14:paraId="3FE4E1AA" w14:textId="77777777" w:rsidR="00C77094" w:rsidRPr="00C77094" w:rsidRDefault="00C77094" w:rsidP="00C77094">
      <w:pPr>
        <w:pStyle w:val="Heading2"/>
      </w:pPr>
      <w:r w:rsidRPr="00C77094">
        <w:t xml:space="preserve">YOUR ASSIGNMENT </w:t>
      </w:r>
    </w:p>
    <w:p w14:paraId="4AB219D0" w14:textId="77777777" w:rsidR="00C77094" w:rsidRPr="00C77094" w:rsidRDefault="00C77094" w:rsidP="00C77094">
      <w:pPr>
        <w:numPr>
          <w:ilvl w:val="0"/>
          <w:numId w:val="4"/>
        </w:numPr>
      </w:pPr>
      <w:r w:rsidRPr="00C77094">
        <w:t>Do a 3-Column Study on John 6:44-46</w:t>
      </w:r>
    </w:p>
    <w:p w14:paraId="2D951F59" w14:textId="77777777" w:rsidR="00C77094" w:rsidRPr="00C77094" w:rsidRDefault="00C77094" w:rsidP="00C77094">
      <w:pPr>
        <w:numPr>
          <w:ilvl w:val="0"/>
          <w:numId w:val="4"/>
        </w:numPr>
      </w:pPr>
      <w:r w:rsidRPr="00C77094">
        <w:t>Probe spiritual openness with at least 2 people this week. If it helps, tell the person that it is part of an assignment you have for a class on experiencing God.</w:t>
      </w:r>
    </w:p>
    <w:p w14:paraId="4CE06A8E" w14:textId="77777777" w:rsidR="00C77094" w:rsidRPr="00C77094" w:rsidRDefault="00C77094" w:rsidP="00C77094">
      <w:pPr>
        <w:numPr>
          <w:ilvl w:val="1"/>
          <w:numId w:val="4"/>
        </w:numPr>
      </w:pPr>
      <w:r w:rsidRPr="00C77094">
        <w:t xml:space="preserve">Ask them, </w:t>
      </w:r>
      <w:r w:rsidRPr="00C77094">
        <w:rPr>
          <w:rtl/>
          <w:lang w:val="ar-SA"/>
        </w:rPr>
        <w:t>“</w:t>
      </w:r>
      <w:r w:rsidRPr="00C77094">
        <w:t>Where are you at in your spiritual journey?”</w:t>
      </w:r>
    </w:p>
    <w:p w14:paraId="58649F87" w14:textId="20C63465" w:rsidR="00C77094" w:rsidRPr="00C77094" w:rsidRDefault="00C77094" w:rsidP="00C77094">
      <w:pPr>
        <w:numPr>
          <w:ilvl w:val="1"/>
          <w:numId w:val="4"/>
        </w:numPr>
      </w:pPr>
      <w:r w:rsidRPr="00C77094">
        <w:t xml:space="preserve">Or ask, </w:t>
      </w:r>
      <w:r w:rsidRPr="00C77094">
        <w:rPr>
          <w:rtl/>
          <w:lang w:val="ar-SA"/>
        </w:rPr>
        <w:t>“</w:t>
      </w:r>
      <w:r w:rsidRPr="00C77094">
        <w:t>If you could ask God for one miracle right now, what would it be?” Then say a simple pray for them.</w:t>
      </w:r>
    </w:p>
    <w:p w14:paraId="4BB2D67F" w14:textId="77777777" w:rsidR="001A3616" w:rsidRPr="001A3616" w:rsidRDefault="001A3616" w:rsidP="00C77094">
      <w:pPr>
        <w:pStyle w:val="Body"/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1312" behindDoc="0" locked="0" layoutInCell="1" allowOverlap="1" wp14:anchorId="14F11859" wp14:editId="003FD67E">
                <wp:simplePos x="0" y="0"/>
                <wp:positionH relativeFrom="margin">
                  <wp:posOffset>-574675</wp:posOffset>
                </wp:positionH>
                <wp:positionV relativeFrom="page">
                  <wp:posOffset>175260</wp:posOffset>
                </wp:positionV>
                <wp:extent cx="7161530" cy="9580245"/>
                <wp:effectExtent l="0" t="0" r="1270" b="0"/>
                <wp:wrapTopAndBottom distT="152400" distB="152400"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1530" cy="9580245"/>
                          <a:chOff x="-37195" y="104"/>
                          <a:chExt cx="7162620" cy="9580797"/>
                        </a:xfrm>
                      </wpg:grpSpPr>
                      <wpg:grpSp>
                        <wpg:cNvPr id="1073741836" name="Group 1073741836"/>
                        <wpg:cNvGrpSpPr/>
                        <wpg:grpSpPr>
                          <a:xfrm>
                            <a:off x="-37195" y="104"/>
                            <a:ext cx="7162620" cy="9580797"/>
                            <a:chOff x="-37194" y="117"/>
                            <a:chExt cx="7162618" cy="9580796"/>
                          </a:xfrm>
                        </wpg:grpSpPr>
                        <wpg:grpSp>
                          <wpg:cNvPr id="1073741834" name="Group 1073741834"/>
                          <wpg:cNvGrpSpPr/>
                          <wpg:grpSpPr>
                            <a:xfrm>
                              <a:off x="-37194" y="117"/>
                              <a:ext cx="7162618" cy="9498254"/>
                              <a:chOff x="-37193" y="102"/>
                              <a:chExt cx="7162616" cy="9498252"/>
                            </a:xfrm>
                          </wpg:grpSpPr>
                          <wps:wsp>
                            <wps:cNvPr id="1073741826" name="Shape 1073741826"/>
                            <wps:cNvCnPr/>
                            <wps:spPr>
                              <a:xfrm flipV="1">
                                <a:off x="516811" y="59719"/>
                                <a:ext cx="1" cy="9438635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7" name="Shape 1073741827"/>
                            <wps:cNvSpPr txBox="1"/>
                            <wps:spPr>
                              <a:xfrm rot="16201437">
                                <a:off x="-838048" y="749021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21975FD4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say?</w:t>
                                  </w:r>
                                </w:p>
                                <w:p w14:paraId="474417BD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the text word-for-word.)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28" name="Shape 1073741828"/>
                            <wps:cNvCnPr/>
                            <wps:spPr>
                              <a:xfrm>
                                <a:off x="14251" y="5910539"/>
                                <a:ext cx="711117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9" name="Shape 1073741829"/>
                            <wps:cNvCnPr/>
                            <wps:spPr>
                              <a:xfrm>
                                <a:off x="0" y="2122688"/>
                                <a:ext cx="711117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30" name="Shape 1073741830"/>
                            <wps:cNvSpPr txBox="1"/>
                            <wps:spPr>
                              <a:xfrm rot="16201437">
                                <a:off x="-852600" y="3711824"/>
                                <a:ext cx="2178773" cy="53087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7994F995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mean?</w:t>
                                  </w:r>
                                </w:p>
                                <w:p w14:paraId="6337B181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it in my own words.)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ctr">
                              <a:noAutofit/>
                            </wps:bodyPr>
                          </wps:wsp>
                          <wps:wsp>
                            <wps:cNvPr id="1073741831" name="Shape 1073741831"/>
                            <wps:cNvSpPr txBox="1"/>
                            <wps:spPr>
                              <a:xfrm rot="16201437">
                                <a:off x="-717723" y="740354"/>
                                <a:ext cx="1898078" cy="53701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503BB840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must I do to obey?</w:t>
                                  </w:r>
                                </w:p>
                                <w:p w14:paraId="1E185BAC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 xml:space="preserve">(My 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  <w:rtl/>
                                      <w:lang w:val="ar-SA"/>
                                    </w:rPr>
                                    <w:t>“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I will…” statement.)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2" name="Shape 1073741832"/>
                            <wps:cNvSpPr txBox="1"/>
                            <wps:spPr>
                              <a:xfrm rot="16201437">
                                <a:off x="3936815" y="83860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343B7FD1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With whom will I share?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3" name="Shape 1073741833"/>
                            <wps:cNvCnPr/>
                            <wps:spPr>
                              <a:xfrm flipV="1">
                                <a:off x="5170971" y="176262"/>
                                <a:ext cx="1" cy="194642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73741835" name="Shape 1073741835"/>
                          <wps:cNvSpPr/>
                          <wps:spPr>
                            <a:xfrm>
                              <a:off x="618244" y="8025000"/>
                              <a:ext cx="2225745" cy="15559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7" name="Shape 1073741837"/>
                        <wps:cNvSpPr/>
                        <wps:spPr>
                          <a:xfrm>
                            <a:off x="4002731" y="8148347"/>
                            <a:ext cx="2850754" cy="12700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F11859" id="officeArt object" o:spid="_x0000_s1026" style="position:absolute;margin-left:-45.25pt;margin-top:13.8pt;width:563.9pt;height:754.35pt;z-index:251661312;mso-wrap-distance-left:12pt;mso-wrap-distance-top:12pt;mso-wrap-distance-right:12pt;mso-wrap-distance-bottom:12pt;mso-position-horizontal-relative:margin;mso-position-vertical-relative:page;mso-width-relative:margin" coordorigin="-371,1" coordsize="71626,958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">
                <v:group id="Group 1073741836" o:spid="_x0000_s1027" style="position:absolute;left:-371;top:1;width:71625;height:95808" coordorigin="-371,1" coordsize="71626,958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">
                  <v:group id="Group 1073741834" o:spid="_x0000_s1028" style="position:absolute;left:-371;top:1;width:71625;height:94982" coordorigin="-371,1" coordsize="71626,949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">
                    <v:line id="Shape 1073741826" o:spid="_x0000_s1029" style="position:absolute;flip:y;visibility:visible;mso-wrap-style:square" from="5168,597" to="5168,949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" strokeweight="2pt">
                      <v:stroke miterlimit="4"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hape 1073741827" o:spid="_x0000_s1030" type="#_x0000_t202" style="position:absolute;left:-8381;top:74902;width:21787;height:5018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21975FD4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say?</w:t>
                            </w:r>
                          </w:p>
                          <w:p w14:paraId="474417BD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the text word-for-word.)</w:t>
                            </w:r>
                          </w:p>
                        </w:txbxContent>
                      </v:textbox>
                    </v:shape>
                    <v:line id="Shape 1073741828" o:spid="_x0000_s1031" style="position:absolute;visibility:visible;mso-wrap-style:square" from="142,59105" to="71254,591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" strokeweight="2pt">
                      <v:stroke miterlimit="4" joinstyle="miter"/>
                    </v:line>
                    <v:line id="Shape 1073741829" o:spid="_x0000_s1032" style="position:absolute;visibility:visible;mso-wrap-style:square" from="0,21226" to="71111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" strokeweight="2pt">
                      <v:stroke miterlimit="4" joinstyle="miter"/>
                    </v:line>
                    <v:shape id="Shape 1073741830" o:spid="_x0000_s1033" type="#_x0000_t202" style="position:absolute;left:-8526;top:37118;width:21788;height:5308;rotation:-589667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" filled="f" stroked="f" strokeweight="1pt">
                      <v:stroke miterlimit="4"/>
                      <v:textbox inset="4pt,4pt,4pt,4pt">
                        <w:txbxContent>
                          <w:p w14:paraId="7994F995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mean?</w:t>
                            </w:r>
                          </w:p>
                          <w:p w14:paraId="6337B181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it in my own words.)</w:t>
                            </w:r>
                          </w:p>
                        </w:txbxContent>
                      </v:textbox>
                    </v:shape>
                    <v:shape id="Shape 1073741831" o:spid="_x0000_s1034" type="#_x0000_t202" style="position:absolute;left:-7177;top:7404;width:18981;height:5369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503BB840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must I do to obey?</w:t>
                            </w:r>
                          </w:p>
                          <w:p w14:paraId="1E185BAC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(My 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  <w:rtl/>
                                <w:lang w:val="ar-SA"/>
                              </w:rPr>
                              <w:t>“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I will…” statement.)</w:t>
                            </w:r>
                          </w:p>
                        </w:txbxContent>
                      </v:textbox>
                    </v:shape>
                    <v:shape id="Shape 1073741832" o:spid="_x0000_s1035" type="#_x0000_t202" style="position:absolute;left:39368;top:8386;width:21787;height:5017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343B7FD1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With whom will I share?</w:t>
                            </w:r>
                          </w:p>
                        </w:txbxContent>
                      </v:textbox>
                    </v:shape>
                    <v:line id="Shape 1073741833" o:spid="_x0000_s1036" style="position:absolute;flip:y;visibility:visible;mso-wrap-style:square" from="51709,1762" to="51709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" strokeweight="2pt">
                      <v:stroke miterlimit="4" joinstyle="miter"/>
                    </v:line>
                  </v:group>
                  <v:rect id="Shape 1073741835" o:spid="_x0000_s1037" style="position:absolute;left:6182;top:80250;width:22257;height:155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" stroked="f" strokeweight="1pt">
                    <v:stroke miterlimit="4"/>
                  </v:rect>
                </v:group>
                <v:rect id="Shape 1073741837" o:spid="_x0000_s1038" style="position:absolute;left:40027;top:81483;width:28507;height:127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" stroked="f" strokeweight="1pt">
                  <v:stroke miterlimit="4"/>
                </v:rect>
                <w10:wrap type="topAndBottom" anchorx="margin" anchory="page"/>
              </v:group>
            </w:pict>
          </mc:Fallback>
        </mc:AlternateContent>
      </w:r>
    </w:p>
    <w:sectPr w:rsidR="001A3616" w:rsidRPr="001A3616" w:rsidSect="00BF31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47F1B" w14:textId="77777777" w:rsidR="000F143A" w:rsidRDefault="000F143A" w:rsidP="001A3616">
      <w:r>
        <w:separator/>
      </w:r>
    </w:p>
  </w:endnote>
  <w:endnote w:type="continuationSeparator" w:id="0">
    <w:p w14:paraId="12BB7AB7" w14:textId="77777777" w:rsidR="000F143A" w:rsidRDefault="000F143A" w:rsidP="001A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Bold">
    <w:altName w:val="Futura"/>
    <w:panose1 w:val="020B0802020204020204"/>
    <w:charset w:val="00"/>
    <w:family w:val="swiss"/>
    <w:pitch w:val="variable"/>
    <w:sig w:usb0="A00002AF" w:usb1="5000214A" w:usb2="00000000" w:usb3="00000000" w:csb0="0000009F" w:csb1="00000000"/>
  </w:font>
  <w:font w:name="Museo Slab 500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EE69" w14:textId="77777777" w:rsidR="001A3616" w:rsidRDefault="001A36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F9FB7" w14:textId="64C53422" w:rsidR="001A3616" w:rsidRPr="003133F9" w:rsidRDefault="001A3616" w:rsidP="001A3616">
    <w:pPr>
      <w:pStyle w:val="HeaderFooter"/>
      <w:tabs>
        <w:tab w:val="clear" w:pos="9020"/>
        <w:tab w:val="center" w:pos="4680"/>
        <w:tab w:val="right" w:pos="9360"/>
      </w:tabs>
      <w:rPr>
        <w:rFonts w:ascii="Arial" w:hAnsi="Arial" w:cs="Arial"/>
      </w:rPr>
    </w:pPr>
    <w:r w:rsidRPr="003133F9">
      <w:rPr>
        <w:rFonts w:ascii="Arial" w:hAnsi="Arial" w:cs="Arial"/>
        <w:sz w:val="16"/>
        <w:szCs w:val="16"/>
      </w:rPr>
      <w:t xml:space="preserve">   </w:t>
    </w:r>
    <w:r w:rsidRPr="003133F9">
      <w:rPr>
        <w:rFonts w:ascii="Arial" w:hAnsi="Arial" w:cs="Arial"/>
        <w:sz w:val="16"/>
        <w:szCs w:val="16"/>
      </w:rPr>
      <w:fldChar w:fldCharType="begin"/>
    </w:r>
    <w:r w:rsidRPr="003133F9">
      <w:rPr>
        <w:rFonts w:ascii="Arial" w:hAnsi="Arial" w:cs="Arial"/>
        <w:sz w:val="16"/>
        <w:szCs w:val="16"/>
      </w:rPr>
      <w:instrText xml:space="preserve"> DATE \@ "yyyy-MM-dd" </w:instrText>
    </w:r>
    <w:r w:rsidRPr="003133F9">
      <w:rPr>
        <w:rFonts w:ascii="Arial" w:hAnsi="Arial" w:cs="Arial"/>
        <w:sz w:val="16"/>
        <w:szCs w:val="16"/>
      </w:rPr>
      <w:fldChar w:fldCharType="separate"/>
    </w:r>
    <w:r w:rsidR="00936D27">
      <w:rPr>
        <w:rFonts w:ascii="Arial" w:hAnsi="Arial" w:cs="Arial"/>
        <w:noProof/>
        <w:sz w:val="16"/>
        <w:szCs w:val="16"/>
      </w:rPr>
      <w:t>2026-01-27</w:t>
    </w:r>
    <w:r w:rsidRPr="003133F9">
      <w:rPr>
        <w:rFonts w:ascii="Arial" w:hAnsi="Arial" w:cs="Arial"/>
        <w:sz w:val="16"/>
        <w:szCs w:val="16"/>
      </w:rPr>
      <w:fldChar w:fldCharType="end"/>
    </w:r>
    <w:r w:rsidRPr="003133F9">
      <w:rPr>
        <w:rFonts w:ascii="Arial" w:hAnsi="Arial" w:cs="Arial"/>
        <w:sz w:val="16"/>
        <w:szCs w:val="16"/>
      </w:rPr>
      <w:tab/>
      <w:t xml:space="preserve">    </w:t>
    </w:r>
    <w:r w:rsidRPr="003133F9">
      <w:rPr>
        <w:rFonts w:ascii="Arial" w:hAnsi="Arial" w:cs="Arial"/>
        <w:sz w:val="16"/>
        <w:szCs w:val="16"/>
      </w:rPr>
      <w:tab/>
      <w:t xml:space="preserve">                   @ 202</w:t>
    </w:r>
    <w:r w:rsidR="00F02897">
      <w:rPr>
        <w:rFonts w:ascii="Arial" w:hAnsi="Arial" w:cs="Arial"/>
        <w:sz w:val="16"/>
        <w:szCs w:val="16"/>
      </w:rPr>
      <w:t>1</w:t>
    </w:r>
    <w:r w:rsidRPr="003133F9">
      <w:rPr>
        <w:rFonts w:ascii="Arial" w:hAnsi="Arial" w:cs="Arial"/>
        <w:sz w:val="16"/>
        <w:szCs w:val="16"/>
      </w:rPr>
      <w:t xml:space="preserve"> New Generations (feel free to copy)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23951" w14:textId="77777777" w:rsidR="001A3616" w:rsidRDefault="001A3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66396" w14:textId="77777777" w:rsidR="000F143A" w:rsidRDefault="000F143A" w:rsidP="001A3616">
      <w:r>
        <w:separator/>
      </w:r>
    </w:p>
  </w:footnote>
  <w:footnote w:type="continuationSeparator" w:id="0">
    <w:p w14:paraId="7E5DB49B" w14:textId="77777777" w:rsidR="000F143A" w:rsidRDefault="000F143A" w:rsidP="001A3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6D983" w14:textId="77777777" w:rsidR="001A3616" w:rsidRDefault="001A36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E775" w14:textId="77777777" w:rsidR="001A3616" w:rsidRDefault="001A36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89D9" w14:textId="77777777" w:rsidR="001A3616" w:rsidRDefault="001A36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B3E14"/>
    <w:multiLevelType w:val="hybridMultilevel"/>
    <w:tmpl w:val="B058991A"/>
    <w:styleLink w:val="Numbered"/>
    <w:lvl w:ilvl="0" w:tplc="0E5C4C3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71867BA">
      <w:start w:val="1"/>
      <w:numFmt w:val="lowerLetter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E8A8DA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F981DA0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70EEB94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7AE3F3E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A63572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2EBC54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6A641EC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CD31BBC"/>
    <w:multiLevelType w:val="hybridMultilevel"/>
    <w:tmpl w:val="77F092FC"/>
    <w:styleLink w:val="Bullet"/>
    <w:lvl w:ilvl="0" w:tplc="7426339E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 w:tplc="B82043C6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8E643DF8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CBD8DAE4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DDEE7344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7C7654FE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1A4E8076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A2AC3C4A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5F18AA52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 w15:restartNumberingAfterBreak="0">
    <w:nsid w:val="3F3F1733"/>
    <w:multiLevelType w:val="hybridMultilevel"/>
    <w:tmpl w:val="B058991A"/>
    <w:numStyleLink w:val="Numbered"/>
  </w:abstractNum>
  <w:abstractNum w:abstractNumId="3" w15:restartNumberingAfterBreak="0">
    <w:nsid w:val="622148AD"/>
    <w:multiLevelType w:val="hybridMultilevel"/>
    <w:tmpl w:val="77F092FC"/>
    <w:numStyleLink w:val="Bullet"/>
  </w:abstractNum>
  <w:num w:numId="1" w16cid:durableId="271783199">
    <w:abstractNumId w:val="1"/>
  </w:num>
  <w:num w:numId="2" w16cid:durableId="435056551">
    <w:abstractNumId w:val="3"/>
  </w:num>
  <w:num w:numId="3" w16cid:durableId="1924758028">
    <w:abstractNumId w:val="0"/>
  </w:num>
  <w:num w:numId="4" w16cid:durableId="98154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94"/>
    <w:rsid w:val="000D3A0F"/>
    <w:rsid w:val="000F143A"/>
    <w:rsid w:val="001060ED"/>
    <w:rsid w:val="00134067"/>
    <w:rsid w:val="001A3616"/>
    <w:rsid w:val="003133F9"/>
    <w:rsid w:val="003E3D60"/>
    <w:rsid w:val="00557A11"/>
    <w:rsid w:val="00643498"/>
    <w:rsid w:val="007241B1"/>
    <w:rsid w:val="0076664C"/>
    <w:rsid w:val="00936D27"/>
    <w:rsid w:val="00AA11C7"/>
    <w:rsid w:val="00BA7DA6"/>
    <w:rsid w:val="00BE1431"/>
    <w:rsid w:val="00BF31B5"/>
    <w:rsid w:val="00C103EB"/>
    <w:rsid w:val="00C21EC2"/>
    <w:rsid w:val="00C77094"/>
    <w:rsid w:val="00D330BC"/>
    <w:rsid w:val="00EE47FF"/>
    <w:rsid w:val="00F02897"/>
    <w:rsid w:val="00F07781"/>
    <w:rsid w:val="00FE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201CC"/>
  <w15:chartTrackingRefBased/>
  <w15:docId w15:val="{D134D99B-D649-5048-A980-79234087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1A36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"/>
    <w:next w:val="Normal"/>
    <w:link w:val="TitleChar"/>
    <w:uiPriority w:val="10"/>
    <w:qFormat/>
    <w:rsid w:val="001A3616"/>
    <w:rPr>
      <w:rFonts w:ascii="Arial Black" w:hAnsi="Arial Black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3616"/>
    <w:rPr>
      <w:rFonts w:ascii="Arial Black" w:eastAsia="Arial Unicode MS" w:hAnsi="Arial Black" w:cs="Arial Unicode MS"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Normal"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Futura Bold" w:eastAsia="Arial Unicode MS" w:hAnsi="Futura Bold" w:cs="Arial Unicode MS"/>
      <w:color w:val="000000"/>
      <w:sz w:val="36"/>
      <w:szCs w:val="36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1A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3616"/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Museo Slab 500" w:eastAsia="Arial Unicode MS" w:hAnsi="Museo Slab 500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rsid w:val="001A361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rsid w:val="00C77094"/>
    <w:pPr>
      <w:numPr>
        <w:numId w:val="1"/>
      </w:numPr>
    </w:pPr>
  </w:style>
  <w:style w:type="numbering" w:customStyle="1" w:styleId="Numbered">
    <w:name w:val="Numbered"/>
    <w:rsid w:val="00C77094"/>
    <w:pPr>
      <w:numPr>
        <w:numId w:val="3"/>
      </w:numPr>
    </w:pPr>
  </w:style>
  <w:style w:type="character" w:styleId="Hyperlink">
    <w:name w:val="Hyperlink"/>
    <w:basedOn w:val="DefaultParagraphFont"/>
    <w:uiPriority w:val="99"/>
    <w:unhideWhenUsed/>
    <w:rsid w:val="00C770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7709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1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1C7"/>
    <w:rPr>
      <w:rFonts w:ascii="Times New Roman" w:eastAsia="Arial Unicode MS" w:hAnsi="Times New Roman" w:cs="Times New Roman"/>
      <w:color w:val="000000"/>
      <w:sz w:val="18"/>
      <w:szCs w:val="18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mesegli/Library/Group%20Containers/UBF8T346G9.Office/User%20Content.localized/Templates.localized/Habits%20Handouts%20Template%20with%20Flywhe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Habits Handouts Template with Flywheel.dotx</Template>
  <TotalTime>4</TotalTime>
  <Pages>2</Pages>
  <Words>246</Words>
  <Characters>1165</Characters>
  <Application>Microsoft Office Word</Application>
  <DocSecurity>0</DocSecurity>
  <Lines>31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Egli</dc:creator>
  <cp:keywords/>
  <dc:description/>
  <cp:lastModifiedBy>Lance</cp:lastModifiedBy>
  <cp:revision>6</cp:revision>
  <cp:lastPrinted>2021-03-14T13:38:00Z</cp:lastPrinted>
  <dcterms:created xsi:type="dcterms:W3CDTF">2021-01-06T22:03:00Z</dcterms:created>
  <dcterms:modified xsi:type="dcterms:W3CDTF">2026-01-27T15:09:00Z</dcterms:modified>
</cp:coreProperties>
</file>