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9702BE" w14:textId="339DAA01" w:rsidR="000D3A0F" w:rsidRDefault="001A3616" w:rsidP="001A3616">
      <w:pPr>
        <w:pStyle w:val="Title"/>
      </w:pPr>
      <w:r w:rsidRPr="00172263">
        <w:t xml:space="preserve">HABITS OF A MULTIPLYING DISCIPLE: </w:t>
      </w:r>
      <w:r w:rsidR="0075334D">
        <w:t>PRAY</w:t>
      </w:r>
    </w:p>
    <w:p w14:paraId="3751176E" w14:textId="77777777" w:rsidR="001A3616" w:rsidRDefault="00971440" w:rsidP="001A3616">
      <w:pPr>
        <w:pStyle w:val="Heading2"/>
      </w:pPr>
      <w:r w:rsidRPr="00971440">
        <w:t xml:space="preserve">DISCUSSING </w:t>
      </w:r>
      <w:r>
        <w:t>&amp;</w:t>
      </w:r>
      <w:r w:rsidRPr="00971440">
        <w:t xml:space="preserve"> APPLYING JOHN 15:1-8</w:t>
      </w:r>
    </w:p>
    <w:p w14:paraId="3CFC99B9" w14:textId="77777777" w:rsidR="001A3616" w:rsidRDefault="00971440" w:rsidP="001A3616">
      <w:r>
        <w:t>Have one person read their paraphrase of the passage.</w:t>
      </w:r>
    </w:p>
    <w:p w14:paraId="41A221FA" w14:textId="77777777" w:rsidR="00971440" w:rsidRPr="00971440" w:rsidRDefault="00971440" w:rsidP="00971440">
      <w:pPr>
        <w:numPr>
          <w:ilvl w:val="0"/>
          <w:numId w:val="2"/>
        </w:numPr>
      </w:pPr>
      <w:r w:rsidRPr="00971440">
        <w:t>What stood out to you from John 15:1-8?</w:t>
      </w:r>
    </w:p>
    <w:p w14:paraId="03FE5083" w14:textId="77777777" w:rsidR="00971440" w:rsidRPr="00971440" w:rsidRDefault="00971440" w:rsidP="00971440">
      <w:pPr>
        <w:numPr>
          <w:ilvl w:val="0"/>
          <w:numId w:val="2"/>
        </w:numPr>
      </w:pPr>
      <w:r w:rsidRPr="00971440">
        <w:t xml:space="preserve">How do we “remain” or “abide” in the Lord? </w:t>
      </w:r>
    </w:p>
    <w:p w14:paraId="4E635927" w14:textId="77777777" w:rsidR="00971440" w:rsidRPr="00971440" w:rsidRDefault="00971440" w:rsidP="00971440">
      <w:pPr>
        <w:numPr>
          <w:ilvl w:val="0"/>
          <w:numId w:val="2"/>
        </w:numPr>
      </w:pPr>
      <w:r w:rsidRPr="00971440">
        <w:t>What did God invite you to do personally? (Your “I will…”) How did it go?</w:t>
      </w:r>
    </w:p>
    <w:p w14:paraId="54600369" w14:textId="77777777" w:rsidR="00971440" w:rsidRDefault="00971440" w:rsidP="00971440">
      <w:pPr>
        <w:numPr>
          <w:ilvl w:val="0"/>
          <w:numId w:val="2"/>
        </w:numPr>
      </w:pPr>
      <w:r w:rsidRPr="00971440">
        <w:t>How did it go doing a prayer walk with one or two others?</w:t>
      </w:r>
    </w:p>
    <w:p w14:paraId="026FAF9C" w14:textId="77777777" w:rsidR="00971440" w:rsidRDefault="00971440" w:rsidP="00971440"/>
    <w:p w14:paraId="11B0ACB2" w14:textId="77777777" w:rsidR="00971440" w:rsidRPr="00971440" w:rsidRDefault="00971440" w:rsidP="00971440">
      <w:pPr>
        <w:pStyle w:val="Heading2"/>
      </w:pPr>
      <w:r w:rsidRPr="004777A1">
        <w:rPr>
          <w:noProof/>
        </w:rPr>
        <w:drawing>
          <wp:anchor distT="0" distB="0" distL="0" distR="0" simplePos="0" relativeHeight="251659264" behindDoc="0" locked="0" layoutInCell="1" allowOverlap="1" wp14:anchorId="0F66987F" wp14:editId="6DF4E945">
            <wp:simplePos x="0" y="0"/>
            <wp:positionH relativeFrom="margin">
              <wp:posOffset>2985832</wp:posOffset>
            </wp:positionH>
            <wp:positionV relativeFrom="line">
              <wp:posOffset>28512</wp:posOffset>
            </wp:positionV>
            <wp:extent cx="3441195" cy="1895952"/>
            <wp:effectExtent l="0" t="0" r="0" b="0"/>
            <wp:wrapSquare wrapText="bothSides" distT="0" distB="0" distL="0" distR="0"/>
            <wp:docPr id="1073741825" name="officeArt object" descr="A screenshot of a cell pho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A screenshot of a cell phon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1195" cy="18959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971440">
        <w:t>HABITS OF DISCIPLE MAKING</w:t>
      </w:r>
    </w:p>
    <w:p w14:paraId="41DDE4E9" w14:textId="62C6348D" w:rsidR="00971440" w:rsidRPr="00971440" w:rsidRDefault="00971440" w:rsidP="00971440">
      <w:r w:rsidRPr="00971440">
        <w:t xml:space="preserve">The habits begin in God’s </w:t>
      </w:r>
      <w:r w:rsidRPr="00B82AA7">
        <w:rPr>
          <w:b/>
          <w:bCs/>
        </w:rPr>
        <w:t xml:space="preserve">heart </w:t>
      </w:r>
      <w:r w:rsidR="00B82AA7" w:rsidRPr="00B82AA7">
        <w:rPr>
          <w:b/>
          <w:bCs/>
        </w:rPr>
        <w:t>of love</w:t>
      </w:r>
      <w:r w:rsidR="00B82AA7">
        <w:t xml:space="preserve"> </w:t>
      </w:r>
      <w:r w:rsidRPr="00971440">
        <w:t xml:space="preserve">for a lost world. His call to make disciples moves us to pray. We then grow in the habits. </w:t>
      </w:r>
    </w:p>
    <w:p w14:paraId="78A38A9E" w14:textId="77777777" w:rsidR="00971440" w:rsidRPr="00971440" w:rsidRDefault="00971440" w:rsidP="00971440">
      <w:pPr>
        <w:numPr>
          <w:ilvl w:val="0"/>
          <w:numId w:val="3"/>
        </w:numPr>
      </w:pPr>
      <w:r w:rsidRPr="00971440">
        <w:t>Making disciple makers</w:t>
      </w:r>
    </w:p>
    <w:p w14:paraId="3509D6A5" w14:textId="77777777" w:rsidR="00971440" w:rsidRPr="00971440" w:rsidRDefault="00971440" w:rsidP="00971440">
      <w:pPr>
        <w:numPr>
          <w:ilvl w:val="0"/>
          <w:numId w:val="3"/>
        </w:numPr>
      </w:pPr>
      <w:r w:rsidRPr="00971440">
        <w:t>Mentoring disciple makers</w:t>
      </w:r>
    </w:p>
    <w:p w14:paraId="557C4C89" w14:textId="71E7448C" w:rsidR="00971440" w:rsidRPr="00971440" w:rsidRDefault="00971440" w:rsidP="00971440">
      <w:pPr>
        <w:numPr>
          <w:ilvl w:val="0"/>
          <w:numId w:val="3"/>
        </w:numPr>
      </w:pPr>
      <w:r w:rsidRPr="00971440">
        <w:t>Multiplying churches, then movements</w:t>
      </w:r>
      <w:r w:rsidR="00B82AA7">
        <w:t xml:space="preserve"> happen</w:t>
      </w:r>
    </w:p>
    <w:p w14:paraId="1C910062" w14:textId="77777777" w:rsidR="00971440" w:rsidRDefault="00971440" w:rsidP="00971440">
      <w:r w:rsidRPr="00971440">
        <w:t>You can draw the habits on a napkin!</w:t>
      </w:r>
    </w:p>
    <w:p w14:paraId="01C87690" w14:textId="77777777" w:rsidR="00971440" w:rsidRDefault="00971440" w:rsidP="00971440"/>
    <w:p w14:paraId="02792651" w14:textId="77777777" w:rsidR="00971440" w:rsidRPr="00971440" w:rsidRDefault="00971440" w:rsidP="00971440">
      <w:pPr>
        <w:pStyle w:val="Heading2"/>
      </w:pPr>
      <w:r w:rsidRPr="00971440">
        <w:t>WHAT DOES JESUS TEACH US ABOUT ABIDING AND BEARING FRUIT?</w:t>
      </w:r>
    </w:p>
    <w:p w14:paraId="7CBFA726" w14:textId="77777777" w:rsidR="00971440" w:rsidRPr="00971440" w:rsidRDefault="00971440" w:rsidP="00971440">
      <w:r w:rsidRPr="00971440">
        <w:t>Read John 15:9-17 aloud. Then read it again.</w:t>
      </w:r>
    </w:p>
    <w:p w14:paraId="5F7C56B5" w14:textId="3C21F4C8" w:rsidR="00971440" w:rsidRPr="00971440" w:rsidRDefault="0075334D" w:rsidP="00971440">
      <w:pPr>
        <w:numPr>
          <w:ilvl w:val="0"/>
          <w:numId w:val="3"/>
        </w:numPr>
      </w:pPr>
      <w:r>
        <w:t>P</w:t>
      </w:r>
      <w:r w:rsidR="00971440" w:rsidRPr="00971440">
        <w:t>araphrase the passage.</w:t>
      </w:r>
    </w:p>
    <w:p w14:paraId="40174455" w14:textId="77777777" w:rsidR="00971440" w:rsidRPr="00971440" w:rsidRDefault="00971440" w:rsidP="00971440">
      <w:pPr>
        <w:numPr>
          <w:ilvl w:val="0"/>
          <w:numId w:val="3"/>
        </w:numPr>
      </w:pPr>
      <w:r w:rsidRPr="00971440">
        <w:t>As a group make sure the entire passage is reflected in the paraphrase. (Was anything added? Was anything left out?)</w:t>
      </w:r>
    </w:p>
    <w:p w14:paraId="57A53DE7" w14:textId="77777777" w:rsidR="00971440" w:rsidRPr="00971440" w:rsidRDefault="00971440" w:rsidP="00971440">
      <w:pPr>
        <w:numPr>
          <w:ilvl w:val="0"/>
          <w:numId w:val="3"/>
        </w:numPr>
      </w:pPr>
      <w:r w:rsidRPr="00971440">
        <w:t>What do you observe about fruit bearing and abiding</w:t>
      </w:r>
      <w:r w:rsidRPr="00971440">
        <w:rPr>
          <w:lang w:val="zh-TW"/>
        </w:rPr>
        <w:t>?</w:t>
      </w:r>
    </w:p>
    <w:p w14:paraId="7944BCA1" w14:textId="77777777" w:rsidR="00971440" w:rsidRDefault="00971440" w:rsidP="00971440">
      <w:pPr>
        <w:rPr>
          <w:lang w:val="zh-TW"/>
        </w:rPr>
      </w:pPr>
    </w:p>
    <w:p w14:paraId="5D05540A" w14:textId="77777777" w:rsidR="00971440" w:rsidRPr="00971440" w:rsidRDefault="00971440" w:rsidP="00971440">
      <w:pPr>
        <w:pStyle w:val="Heading2"/>
      </w:pPr>
      <w:r w:rsidRPr="00971440">
        <w:t>EXTRAORDINARY PRAYER IN DISCIPLE MAKING MOVEMENTS</w:t>
      </w:r>
    </w:p>
    <w:p w14:paraId="3075DEAC" w14:textId="77777777" w:rsidR="00971440" w:rsidRPr="00971440" w:rsidRDefault="00971440" w:rsidP="00971440">
      <w:r w:rsidRPr="00971440">
        <w:t xml:space="preserve">There are many ways to add “extra” to your “ordinary” prayer, individually and as teams. </w:t>
      </w:r>
    </w:p>
    <w:p w14:paraId="34EC3A90" w14:textId="69E9E14F" w:rsidR="00971440" w:rsidRPr="00971440" w:rsidRDefault="00971440" w:rsidP="00971440">
      <w:pPr>
        <w:numPr>
          <w:ilvl w:val="0"/>
          <w:numId w:val="3"/>
        </w:numPr>
      </w:pPr>
      <w:r w:rsidRPr="00971440">
        <w:rPr>
          <w:lang w:val="de-DE"/>
        </w:rPr>
        <w:t>10:02</w:t>
      </w:r>
      <w:r w:rsidR="00B4573E">
        <w:rPr>
          <w:lang w:val="de-DE"/>
        </w:rPr>
        <w:t xml:space="preserve"> Prayer (</w:t>
      </w:r>
      <w:r w:rsidR="00B4573E" w:rsidRPr="00B4573E">
        <w:t>praying Luke 10:2 daily at 10:02 AM and/or PM)</w:t>
      </w:r>
    </w:p>
    <w:p w14:paraId="658F6420" w14:textId="77777777" w:rsidR="00971440" w:rsidRPr="00971440" w:rsidRDefault="00971440" w:rsidP="00971440">
      <w:pPr>
        <w:numPr>
          <w:ilvl w:val="0"/>
          <w:numId w:val="3"/>
        </w:numPr>
      </w:pPr>
      <w:r w:rsidRPr="00971440">
        <w:t>30-Day Prayer calendar</w:t>
      </w:r>
    </w:p>
    <w:p w14:paraId="49011A35" w14:textId="77777777" w:rsidR="00971440" w:rsidRPr="00971440" w:rsidRDefault="00971440" w:rsidP="00971440">
      <w:pPr>
        <w:numPr>
          <w:ilvl w:val="0"/>
          <w:numId w:val="3"/>
        </w:numPr>
      </w:pPr>
      <w:r w:rsidRPr="00971440">
        <w:t>Prayer Walking and Team Prayer Times</w:t>
      </w:r>
    </w:p>
    <w:p w14:paraId="4A574363" w14:textId="77777777" w:rsidR="00971440" w:rsidRDefault="00971440" w:rsidP="00971440">
      <w:pPr>
        <w:numPr>
          <w:ilvl w:val="0"/>
          <w:numId w:val="3"/>
        </w:numPr>
      </w:pPr>
      <w:r w:rsidRPr="00971440">
        <w:t>Fasting (personally and with others)</w:t>
      </w:r>
    </w:p>
    <w:p w14:paraId="10C10888" w14:textId="77777777" w:rsidR="00971440" w:rsidRDefault="00971440" w:rsidP="00971440"/>
    <w:p w14:paraId="5870FB88" w14:textId="77777777" w:rsidR="00971440" w:rsidRPr="00971440" w:rsidRDefault="00971440" w:rsidP="00971440">
      <w:pPr>
        <w:pStyle w:val="Heading2"/>
      </w:pPr>
      <w:r w:rsidRPr="00971440">
        <w:t xml:space="preserve">YOUR ASSIGNMENT </w:t>
      </w:r>
    </w:p>
    <w:p w14:paraId="016E7E1B" w14:textId="77777777" w:rsidR="00971440" w:rsidRPr="00971440" w:rsidRDefault="00971440" w:rsidP="00971440">
      <w:pPr>
        <w:numPr>
          <w:ilvl w:val="0"/>
          <w:numId w:val="5"/>
        </w:numPr>
      </w:pPr>
      <w:r w:rsidRPr="00971440">
        <w:t>Do a 3-Column Study on Deuteronomy 6:4-9.</w:t>
      </w:r>
    </w:p>
    <w:p w14:paraId="06E8824A" w14:textId="77777777" w:rsidR="00971440" w:rsidRPr="00971440" w:rsidRDefault="00971440" w:rsidP="00971440">
      <w:pPr>
        <w:numPr>
          <w:ilvl w:val="0"/>
          <w:numId w:val="5"/>
        </w:numPr>
      </w:pPr>
      <w:r w:rsidRPr="00971440">
        <w:t xml:space="preserve">Add something </w:t>
      </w:r>
      <w:r w:rsidRPr="00971440">
        <w:rPr>
          <w:rtl/>
          <w:lang w:val="ar-SA"/>
        </w:rPr>
        <w:t>“</w:t>
      </w:r>
      <w:r w:rsidRPr="00971440">
        <w:t xml:space="preserve">extra” to your </w:t>
      </w:r>
      <w:r w:rsidRPr="00971440">
        <w:rPr>
          <w:rtl/>
          <w:lang w:val="ar-SA"/>
        </w:rPr>
        <w:t>“</w:t>
      </w:r>
      <w:r w:rsidRPr="00971440">
        <w:t xml:space="preserve">ordinary” prayer this week. </w:t>
      </w:r>
    </w:p>
    <w:p w14:paraId="20DB185E" w14:textId="77777777" w:rsidR="00971440" w:rsidRPr="00971440" w:rsidRDefault="00971440" w:rsidP="00971440">
      <w:pPr>
        <w:numPr>
          <w:ilvl w:val="0"/>
          <w:numId w:val="5"/>
        </w:numPr>
      </w:pPr>
      <w:r w:rsidRPr="00971440">
        <w:t>Ask 3 people if you could pray for them. Questions you could use:</w:t>
      </w:r>
    </w:p>
    <w:p w14:paraId="10429812" w14:textId="77777777" w:rsidR="00971440" w:rsidRPr="00971440" w:rsidRDefault="00971440" w:rsidP="00971440">
      <w:pPr>
        <w:numPr>
          <w:ilvl w:val="1"/>
          <w:numId w:val="7"/>
        </w:numPr>
      </w:pPr>
      <w:r w:rsidRPr="00971440">
        <w:t>Is there anything I could pray for you about?</w:t>
      </w:r>
    </w:p>
    <w:p w14:paraId="65D09210" w14:textId="77777777" w:rsidR="001A3616" w:rsidRPr="00971440" w:rsidRDefault="00971440" w:rsidP="00971440">
      <w:pPr>
        <w:numPr>
          <w:ilvl w:val="1"/>
          <w:numId w:val="7"/>
        </w:numPr>
      </w:pPr>
      <w:r w:rsidRPr="00971440">
        <w:t>If God could do something amazing in your life, something like a miracle, what would it be? Can I pray that he would do that for you?</w:t>
      </w:r>
    </w:p>
    <w:p w14:paraId="0D8055C1" w14:textId="77777777" w:rsidR="001A3616" w:rsidRPr="001A3616" w:rsidRDefault="001A3616" w:rsidP="00971440">
      <w:pPr>
        <w:pStyle w:val="Body"/>
      </w:pPr>
      <w:r>
        <w:rPr>
          <w:noProof/>
        </w:rPr>
        <w:lastRenderedPageBreak/>
        <mc:AlternateContent>
          <mc:Choice Requires="wpg">
            <w:drawing>
              <wp:anchor distT="152400" distB="152400" distL="152400" distR="152400" simplePos="0" relativeHeight="251661312" behindDoc="0" locked="0" layoutInCell="1" allowOverlap="1" wp14:anchorId="67A5F18D" wp14:editId="6430A73B">
                <wp:simplePos x="0" y="0"/>
                <wp:positionH relativeFrom="margin">
                  <wp:posOffset>-581114</wp:posOffset>
                </wp:positionH>
                <wp:positionV relativeFrom="page">
                  <wp:posOffset>201018</wp:posOffset>
                </wp:positionV>
                <wp:extent cx="7161530" cy="9580245"/>
                <wp:effectExtent l="0" t="0" r="1270" b="0"/>
                <wp:wrapTopAndBottom distT="152400" distB="152400"/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1530" cy="9580245"/>
                          <a:chOff x="-37195" y="104"/>
                          <a:chExt cx="7162620" cy="9580797"/>
                        </a:xfrm>
                      </wpg:grpSpPr>
                      <wpg:grpSp>
                        <wpg:cNvPr id="1073741836" name="Group 1073741836"/>
                        <wpg:cNvGrpSpPr/>
                        <wpg:grpSpPr>
                          <a:xfrm>
                            <a:off x="-37195" y="104"/>
                            <a:ext cx="7162620" cy="9580797"/>
                            <a:chOff x="-37194" y="117"/>
                            <a:chExt cx="7162618" cy="9580796"/>
                          </a:xfrm>
                        </wpg:grpSpPr>
                        <wpg:grpSp>
                          <wpg:cNvPr id="1073741834" name="Group 1073741834"/>
                          <wpg:cNvGrpSpPr/>
                          <wpg:grpSpPr>
                            <a:xfrm>
                              <a:off x="-37194" y="117"/>
                              <a:ext cx="7162618" cy="9498254"/>
                              <a:chOff x="-37193" y="102"/>
                              <a:chExt cx="7162616" cy="9498252"/>
                            </a:xfrm>
                          </wpg:grpSpPr>
                          <wps:wsp>
                            <wps:cNvPr id="1073741826" name="Shape 1073741826"/>
                            <wps:cNvCnPr/>
                            <wps:spPr>
                              <a:xfrm flipV="1">
                                <a:off x="516811" y="59719"/>
                                <a:ext cx="1" cy="9438635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73741827" name="Shape 1073741827"/>
                            <wps:cNvSpPr txBox="1"/>
                            <wps:spPr>
                              <a:xfrm rot="16201437">
                                <a:off x="-838048" y="7490215"/>
                                <a:ext cx="2178773" cy="501768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 w14:paraId="4D4DC9FF" w14:textId="77777777" w:rsidR="001A3616" w:rsidRPr="004777A1" w:rsidRDefault="001A3616" w:rsidP="001A3616">
                                  <w:pPr>
                                    <w:pStyle w:val="Default"/>
                                    <w:keepNext/>
                                    <w:spacing w:before="120"/>
                                    <w:jc w:val="center"/>
                                    <w:outlineLvl w:val="1"/>
                                    <w:rPr>
                                      <w:rFonts w:ascii="Constantia" w:eastAsia="Museo Slab 500" w:hAnsi="Constantia" w:cs="Museo Slab 500"/>
                                      <w:color w:val="404040"/>
                                      <w:sz w:val="24"/>
                                      <w:szCs w:val="24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color w:val="404040"/>
                                      <w:sz w:val="24"/>
                                      <w:szCs w:val="24"/>
                                    </w:rPr>
                                    <w:t>What does it say?</w:t>
                                  </w:r>
                                </w:p>
                                <w:p w14:paraId="3C4B09CA" w14:textId="77777777" w:rsidR="001A3616" w:rsidRPr="004777A1" w:rsidRDefault="001A3616" w:rsidP="001A3616">
                                  <w:pPr>
                                    <w:pStyle w:val="Default"/>
                                    <w:spacing w:after="40"/>
                                    <w:jc w:val="center"/>
                                    <w:rPr>
                                      <w:rFonts w:ascii="Constantia" w:hAnsi="Constantia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(Write the text word-for-word.)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t">
                              <a:noAutofit/>
                            </wps:bodyPr>
                          </wps:wsp>
                          <wps:wsp>
                            <wps:cNvPr id="1073741828" name="Shape 1073741828"/>
                            <wps:cNvCnPr/>
                            <wps:spPr>
                              <a:xfrm>
                                <a:off x="14251" y="5910539"/>
                                <a:ext cx="711117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73741829" name="Shape 1073741829"/>
                            <wps:cNvCnPr/>
                            <wps:spPr>
                              <a:xfrm>
                                <a:off x="0" y="2122688"/>
                                <a:ext cx="7111171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73741830" name="Shape 1073741830"/>
                            <wps:cNvSpPr txBox="1"/>
                            <wps:spPr>
                              <a:xfrm rot="16201437">
                                <a:off x="-852600" y="3711824"/>
                                <a:ext cx="2178773" cy="530873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 w14:paraId="50C0F4B8" w14:textId="77777777" w:rsidR="001A3616" w:rsidRPr="004777A1" w:rsidRDefault="001A3616" w:rsidP="001A3616">
                                  <w:pPr>
                                    <w:pStyle w:val="Default"/>
                                    <w:keepNext/>
                                    <w:spacing w:before="120"/>
                                    <w:jc w:val="center"/>
                                    <w:outlineLvl w:val="1"/>
                                    <w:rPr>
                                      <w:rFonts w:ascii="Constantia" w:eastAsia="Museo Slab 500" w:hAnsi="Constantia" w:cs="Museo Slab 500"/>
                                      <w:color w:val="404040"/>
                                      <w:sz w:val="24"/>
                                      <w:szCs w:val="24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color w:val="404040"/>
                                      <w:sz w:val="24"/>
                                      <w:szCs w:val="24"/>
                                    </w:rPr>
                                    <w:t>What does it mean?</w:t>
                                  </w:r>
                                </w:p>
                                <w:p w14:paraId="1579175B" w14:textId="77777777" w:rsidR="001A3616" w:rsidRPr="004777A1" w:rsidRDefault="001A3616" w:rsidP="001A3616">
                                  <w:pPr>
                                    <w:pStyle w:val="Default"/>
                                    <w:spacing w:after="40"/>
                                    <w:jc w:val="center"/>
                                    <w:rPr>
                                      <w:rFonts w:ascii="Constantia" w:hAnsi="Constantia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(Write it in my own words.)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ctr">
                              <a:noAutofit/>
                            </wps:bodyPr>
                          </wps:wsp>
                          <wps:wsp>
                            <wps:cNvPr id="1073741831" name="Shape 1073741831"/>
                            <wps:cNvSpPr txBox="1"/>
                            <wps:spPr>
                              <a:xfrm rot="16201437">
                                <a:off x="-717723" y="740354"/>
                                <a:ext cx="1898078" cy="537018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 w14:paraId="473FA98C" w14:textId="77777777" w:rsidR="001A3616" w:rsidRPr="004777A1" w:rsidRDefault="001A3616" w:rsidP="001A3616">
                                  <w:pPr>
                                    <w:pStyle w:val="Default"/>
                                    <w:keepNext/>
                                    <w:spacing w:before="120"/>
                                    <w:jc w:val="center"/>
                                    <w:outlineLvl w:val="1"/>
                                    <w:rPr>
                                      <w:rFonts w:ascii="Constantia" w:eastAsia="Museo Slab 500" w:hAnsi="Constantia" w:cs="Museo Slab 500"/>
                                      <w:color w:val="404040"/>
                                      <w:sz w:val="24"/>
                                      <w:szCs w:val="24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color w:val="404040"/>
                                      <w:sz w:val="24"/>
                                      <w:szCs w:val="24"/>
                                    </w:rPr>
                                    <w:t>What must I do to obey?</w:t>
                                  </w:r>
                                </w:p>
                                <w:p w14:paraId="70582910" w14:textId="77777777" w:rsidR="001A3616" w:rsidRPr="004777A1" w:rsidRDefault="001A3616" w:rsidP="001A3616">
                                  <w:pPr>
                                    <w:pStyle w:val="Default"/>
                                    <w:spacing w:after="40"/>
                                    <w:jc w:val="center"/>
                                    <w:rPr>
                                      <w:rFonts w:ascii="Constantia" w:hAnsi="Constantia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 xml:space="preserve">(My </w:t>
                                  </w: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  <w:rtl/>
                                      <w:lang w:val="ar-SA"/>
                                    </w:rPr>
                                    <w:t>“</w:t>
                                  </w: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I will…” statement.)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t">
                              <a:noAutofit/>
                            </wps:bodyPr>
                          </wps:wsp>
                          <wps:wsp>
                            <wps:cNvPr id="1073741832" name="Shape 1073741832"/>
                            <wps:cNvSpPr txBox="1"/>
                            <wps:spPr>
                              <a:xfrm rot="16201437">
                                <a:off x="3936815" y="838605"/>
                                <a:ext cx="2178773" cy="501768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 w14:paraId="18302DB1" w14:textId="77777777" w:rsidR="001A3616" w:rsidRPr="004777A1" w:rsidRDefault="001A3616" w:rsidP="001A3616">
                                  <w:pPr>
                                    <w:pStyle w:val="Default"/>
                                    <w:keepNext/>
                                    <w:spacing w:before="120"/>
                                    <w:jc w:val="center"/>
                                    <w:outlineLvl w:val="1"/>
                                    <w:rPr>
                                      <w:rFonts w:ascii="Constantia" w:hAnsi="Constantia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color w:val="404040"/>
                                      <w:sz w:val="24"/>
                                      <w:szCs w:val="24"/>
                                    </w:rPr>
                                    <w:t>With whom will I share?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t">
                              <a:noAutofit/>
                            </wps:bodyPr>
                          </wps:wsp>
                          <wps:wsp>
                            <wps:cNvPr id="1073741833" name="Shape 1073741833"/>
                            <wps:cNvCnPr/>
                            <wps:spPr>
                              <a:xfrm flipV="1">
                                <a:off x="5170971" y="176262"/>
                                <a:ext cx="1" cy="194642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1073741835" name="Shape 1073741835"/>
                          <wps:cNvSpPr/>
                          <wps:spPr>
                            <a:xfrm>
                              <a:off x="618244" y="8025000"/>
                              <a:ext cx="2225745" cy="15559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37" name="Shape 1073741837"/>
                        <wps:cNvSpPr/>
                        <wps:spPr>
                          <a:xfrm>
                            <a:off x="4002731" y="8148347"/>
                            <a:ext cx="2850754" cy="12700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7A5F18D" id="officeArt object" o:spid="_x0000_s1026" style="position:absolute;margin-left:-45.75pt;margin-top:15.85pt;width:563.9pt;height:754.35pt;z-index:251661312;mso-wrap-distance-left:12pt;mso-wrap-distance-top:12pt;mso-wrap-distance-right:12pt;mso-wrap-distance-bottom:12pt;mso-position-horizontal-relative:margin;mso-position-vertical-relative:page;mso-width-relative:margin" coordorigin="-371,1" coordsize="71626,958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">
                <v:group id="Group 1073741836" o:spid="_x0000_s1027" style="position:absolute;left:-371;top:1;width:71625;height:95808" coordorigin="-371,1" coordsize="71626,958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">
                  <v:group id="Group 1073741834" o:spid="_x0000_s1028" style="position:absolute;left:-371;top:1;width:71625;height:94982" coordorigin="-371,1" coordsize="71626,949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">
                    <v:line id="Shape 1073741826" o:spid="_x0000_s1029" style="position:absolute;flip:y;visibility:visible;mso-wrap-style:square" from="5168,597" to="5168,9498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" strokeweight="2pt">
                      <v:stroke miterlimit="4" joinstyle="miter"/>
                    </v:lin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Shape 1073741827" o:spid="_x0000_s1030" type="#_x0000_t202" style="position:absolute;left:-8381;top:74902;width:21787;height:5018;rotation:-5896670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" filled="f" stroked="f" strokeweight="1pt">
                      <v:stroke miterlimit="4"/>
                      <v:textbox inset="4pt,4pt,4pt,4pt">
                        <w:txbxContent>
                          <w:p w14:paraId="4D4DC9FF" w14:textId="77777777" w:rsidR="001A3616" w:rsidRPr="004777A1" w:rsidRDefault="001A3616" w:rsidP="001A3616">
                            <w:pPr>
                              <w:pStyle w:val="Default"/>
                              <w:keepNext/>
                              <w:spacing w:before="120"/>
                              <w:jc w:val="center"/>
                              <w:outlineLvl w:val="1"/>
                              <w:rPr>
                                <w:rFonts w:ascii="Constantia" w:eastAsia="Museo Slab 500" w:hAnsi="Constantia" w:cs="Museo Slab 500"/>
                                <w:color w:val="404040"/>
                                <w:sz w:val="24"/>
                                <w:szCs w:val="24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color w:val="404040"/>
                                <w:sz w:val="24"/>
                                <w:szCs w:val="24"/>
                              </w:rPr>
                              <w:t>What does it say?</w:t>
                            </w:r>
                          </w:p>
                          <w:p w14:paraId="3C4B09CA" w14:textId="77777777" w:rsidR="001A3616" w:rsidRPr="004777A1" w:rsidRDefault="001A3616" w:rsidP="001A3616">
                            <w:pPr>
                              <w:pStyle w:val="Default"/>
                              <w:spacing w:after="40"/>
                              <w:jc w:val="center"/>
                              <w:rPr>
                                <w:rFonts w:ascii="Constantia" w:hAnsi="Constantia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</w:rPr>
                              <w:t>(Write the text word-for-word.)</w:t>
                            </w:r>
                          </w:p>
                        </w:txbxContent>
                      </v:textbox>
                    </v:shape>
                    <v:line id="Shape 1073741828" o:spid="_x0000_s1031" style="position:absolute;visibility:visible;mso-wrap-style:square" from="142,59105" to="71254,5910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" strokeweight="2pt">
                      <v:stroke miterlimit="4" joinstyle="miter"/>
                    </v:line>
                    <v:line id="Shape 1073741829" o:spid="_x0000_s1032" style="position:absolute;visibility:visible;mso-wrap-style:square" from="0,21226" to="71111,212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" strokeweight="2pt">
                      <v:stroke miterlimit="4" joinstyle="miter"/>
                    </v:line>
                    <v:shape id="Shape 1073741830" o:spid="_x0000_s1033" type="#_x0000_t202" style="position:absolute;left:-8526;top:37118;width:21788;height:5308;rotation:-5896670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" filled="f" stroked="f" strokeweight="1pt">
                      <v:stroke miterlimit="4"/>
                      <v:textbox inset="4pt,4pt,4pt,4pt">
                        <w:txbxContent>
                          <w:p w14:paraId="50C0F4B8" w14:textId="77777777" w:rsidR="001A3616" w:rsidRPr="004777A1" w:rsidRDefault="001A3616" w:rsidP="001A3616">
                            <w:pPr>
                              <w:pStyle w:val="Default"/>
                              <w:keepNext/>
                              <w:spacing w:before="120"/>
                              <w:jc w:val="center"/>
                              <w:outlineLvl w:val="1"/>
                              <w:rPr>
                                <w:rFonts w:ascii="Constantia" w:eastAsia="Museo Slab 500" w:hAnsi="Constantia" w:cs="Museo Slab 500"/>
                                <w:color w:val="404040"/>
                                <w:sz w:val="24"/>
                                <w:szCs w:val="24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color w:val="404040"/>
                                <w:sz w:val="24"/>
                                <w:szCs w:val="24"/>
                              </w:rPr>
                              <w:t>What does it mean?</w:t>
                            </w:r>
                          </w:p>
                          <w:p w14:paraId="1579175B" w14:textId="77777777" w:rsidR="001A3616" w:rsidRPr="004777A1" w:rsidRDefault="001A3616" w:rsidP="001A3616">
                            <w:pPr>
                              <w:pStyle w:val="Default"/>
                              <w:spacing w:after="40"/>
                              <w:jc w:val="center"/>
                              <w:rPr>
                                <w:rFonts w:ascii="Constantia" w:hAnsi="Constantia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</w:rPr>
                              <w:t>(Write it in my own words.)</w:t>
                            </w:r>
                          </w:p>
                        </w:txbxContent>
                      </v:textbox>
                    </v:shape>
                    <v:shape id="Shape 1073741831" o:spid="_x0000_s1034" type="#_x0000_t202" style="position:absolute;left:-7177;top:7404;width:18981;height:5369;rotation:-5896670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" filled="f" stroked="f" strokeweight="1pt">
                      <v:stroke miterlimit="4"/>
                      <v:textbox inset="4pt,4pt,4pt,4pt">
                        <w:txbxContent>
                          <w:p w14:paraId="473FA98C" w14:textId="77777777" w:rsidR="001A3616" w:rsidRPr="004777A1" w:rsidRDefault="001A3616" w:rsidP="001A3616">
                            <w:pPr>
                              <w:pStyle w:val="Default"/>
                              <w:keepNext/>
                              <w:spacing w:before="120"/>
                              <w:jc w:val="center"/>
                              <w:outlineLvl w:val="1"/>
                              <w:rPr>
                                <w:rFonts w:ascii="Constantia" w:eastAsia="Museo Slab 500" w:hAnsi="Constantia" w:cs="Museo Slab 500"/>
                                <w:color w:val="404040"/>
                                <w:sz w:val="24"/>
                                <w:szCs w:val="24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color w:val="404040"/>
                                <w:sz w:val="24"/>
                                <w:szCs w:val="24"/>
                              </w:rPr>
                              <w:t>What must I do to obey?</w:t>
                            </w:r>
                          </w:p>
                          <w:p w14:paraId="70582910" w14:textId="77777777" w:rsidR="001A3616" w:rsidRPr="004777A1" w:rsidRDefault="001A3616" w:rsidP="001A3616">
                            <w:pPr>
                              <w:pStyle w:val="Default"/>
                              <w:spacing w:after="40"/>
                              <w:jc w:val="center"/>
                              <w:rPr>
                                <w:rFonts w:ascii="Constantia" w:hAnsi="Constantia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(My </w:t>
                            </w: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  <w:rtl/>
                                <w:lang w:val="ar-SA"/>
                              </w:rPr>
                              <w:t>“</w:t>
                            </w: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</w:rPr>
                              <w:t>I will…” statement.)</w:t>
                            </w:r>
                          </w:p>
                        </w:txbxContent>
                      </v:textbox>
                    </v:shape>
                    <v:shape id="Shape 1073741832" o:spid="_x0000_s1035" type="#_x0000_t202" style="position:absolute;left:39368;top:8386;width:21787;height:5017;rotation:-5896670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" filled="f" stroked="f" strokeweight="1pt">
                      <v:stroke miterlimit="4"/>
                      <v:textbox inset="4pt,4pt,4pt,4pt">
                        <w:txbxContent>
                          <w:p w14:paraId="18302DB1" w14:textId="77777777" w:rsidR="001A3616" w:rsidRPr="004777A1" w:rsidRDefault="001A3616" w:rsidP="001A3616">
                            <w:pPr>
                              <w:pStyle w:val="Default"/>
                              <w:keepNext/>
                              <w:spacing w:before="120"/>
                              <w:jc w:val="center"/>
                              <w:outlineLvl w:val="1"/>
                              <w:rPr>
                                <w:rFonts w:ascii="Constantia" w:hAnsi="Constantia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color w:val="404040"/>
                                <w:sz w:val="24"/>
                                <w:szCs w:val="24"/>
                              </w:rPr>
                              <w:t>With whom will I share?</w:t>
                            </w:r>
                          </w:p>
                        </w:txbxContent>
                      </v:textbox>
                    </v:shape>
                    <v:line id="Shape 1073741833" o:spid="_x0000_s1036" style="position:absolute;flip:y;visibility:visible;mso-wrap-style:square" from="51709,1762" to="51709,212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" strokeweight="2pt">
                      <v:stroke miterlimit="4" joinstyle="miter"/>
                    </v:line>
                  </v:group>
                  <v:rect id="Shape 1073741835" o:spid="_x0000_s1037" style="position:absolute;left:6182;top:80250;width:22257;height:155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" stroked="f" strokeweight="1pt">
                    <v:stroke miterlimit="4"/>
                  </v:rect>
                </v:group>
                <v:rect id="Shape 1073741837" o:spid="_x0000_s1038" style="position:absolute;left:40027;top:81483;width:28507;height:127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" stroked="f" strokeweight="1pt">
                  <v:stroke miterlimit="4"/>
                </v:rect>
                <w10:wrap type="topAndBottom" anchorx="margin" anchory="page"/>
              </v:group>
            </w:pict>
          </mc:Fallback>
        </mc:AlternateContent>
      </w:r>
    </w:p>
    <w:sectPr w:rsidR="001A3616" w:rsidRPr="001A3616" w:rsidSect="00BF31B5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39DB2F" w14:textId="77777777" w:rsidR="00FC4869" w:rsidRDefault="00FC4869" w:rsidP="001A3616">
      <w:r>
        <w:separator/>
      </w:r>
    </w:p>
  </w:endnote>
  <w:endnote w:type="continuationSeparator" w:id="0">
    <w:p w14:paraId="6B2352B7" w14:textId="77777777" w:rsidR="00FC4869" w:rsidRDefault="00FC4869" w:rsidP="001A3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utura Bold">
    <w:altName w:val="Futura"/>
    <w:panose1 w:val="020B0802020204020204"/>
    <w:charset w:val="00"/>
    <w:family w:val="swiss"/>
    <w:pitch w:val="variable"/>
    <w:sig w:usb0="A00002AF" w:usb1="5000214A" w:usb2="00000000" w:usb3="00000000" w:csb0="0000009F" w:csb1="00000000"/>
  </w:font>
  <w:font w:name="Museo Slab 500">
    <w:altName w:val="Calibri"/>
    <w:panose1 w:val="020B0604020202020204"/>
    <w:charset w:val="4D"/>
    <w:family w:val="auto"/>
    <w:notTrueType/>
    <w:pitch w:val="variable"/>
    <w:sig w:usb0="00000007" w:usb1="00000001" w:usb2="00000000" w:usb3="00000000" w:csb0="00000093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A4356A" w14:textId="71FCDFDF" w:rsidR="001A3616" w:rsidRPr="000E651A" w:rsidRDefault="001A3616" w:rsidP="001A3616">
    <w:pPr>
      <w:pStyle w:val="HeaderFooter"/>
      <w:tabs>
        <w:tab w:val="clear" w:pos="9020"/>
        <w:tab w:val="center" w:pos="4680"/>
        <w:tab w:val="right" w:pos="9360"/>
      </w:tabs>
      <w:rPr>
        <w:rFonts w:ascii="Arial" w:hAnsi="Arial" w:cs="Arial"/>
      </w:rPr>
    </w:pPr>
    <w:r w:rsidRPr="000E651A">
      <w:rPr>
        <w:rFonts w:ascii="Arial" w:hAnsi="Arial" w:cs="Arial"/>
        <w:sz w:val="16"/>
        <w:szCs w:val="16"/>
      </w:rPr>
      <w:t xml:space="preserve">   </w:t>
    </w:r>
    <w:r w:rsidRPr="000E651A">
      <w:rPr>
        <w:rFonts w:ascii="Arial" w:hAnsi="Arial" w:cs="Arial"/>
        <w:sz w:val="16"/>
        <w:szCs w:val="16"/>
      </w:rPr>
      <w:fldChar w:fldCharType="begin"/>
    </w:r>
    <w:r w:rsidRPr="000E651A">
      <w:rPr>
        <w:rFonts w:ascii="Arial" w:hAnsi="Arial" w:cs="Arial"/>
        <w:sz w:val="16"/>
        <w:szCs w:val="16"/>
      </w:rPr>
      <w:instrText xml:space="preserve"> DATE \@ "yyyy-MM-dd" </w:instrText>
    </w:r>
    <w:r w:rsidRPr="000E651A">
      <w:rPr>
        <w:rFonts w:ascii="Arial" w:hAnsi="Arial" w:cs="Arial"/>
        <w:sz w:val="16"/>
        <w:szCs w:val="16"/>
      </w:rPr>
      <w:fldChar w:fldCharType="separate"/>
    </w:r>
    <w:r w:rsidR="00B82AA7">
      <w:rPr>
        <w:rFonts w:ascii="Arial" w:hAnsi="Arial" w:cs="Arial"/>
        <w:noProof/>
        <w:sz w:val="16"/>
        <w:szCs w:val="16"/>
      </w:rPr>
      <w:t>2021-02-26</w:t>
    </w:r>
    <w:r w:rsidRPr="000E651A">
      <w:rPr>
        <w:rFonts w:ascii="Arial" w:hAnsi="Arial" w:cs="Arial"/>
        <w:sz w:val="16"/>
        <w:szCs w:val="16"/>
      </w:rPr>
      <w:fldChar w:fldCharType="end"/>
    </w:r>
    <w:r w:rsidRPr="000E651A">
      <w:rPr>
        <w:rFonts w:ascii="Arial" w:hAnsi="Arial" w:cs="Arial"/>
        <w:sz w:val="16"/>
        <w:szCs w:val="16"/>
      </w:rPr>
      <w:tab/>
      <w:t xml:space="preserve">    </w:t>
    </w:r>
    <w:r w:rsidRPr="000E651A">
      <w:rPr>
        <w:rFonts w:ascii="Arial" w:hAnsi="Arial" w:cs="Arial"/>
        <w:sz w:val="16"/>
        <w:szCs w:val="16"/>
      </w:rPr>
      <w:tab/>
      <w:t xml:space="preserve">                   @ 202</w:t>
    </w:r>
    <w:r w:rsidR="000E651A">
      <w:rPr>
        <w:rFonts w:ascii="Arial" w:hAnsi="Arial" w:cs="Arial"/>
        <w:sz w:val="16"/>
        <w:szCs w:val="16"/>
      </w:rPr>
      <w:t>1</w:t>
    </w:r>
    <w:r w:rsidRPr="000E651A">
      <w:rPr>
        <w:rFonts w:ascii="Arial" w:hAnsi="Arial" w:cs="Arial"/>
        <w:sz w:val="16"/>
        <w:szCs w:val="16"/>
      </w:rPr>
      <w:t xml:space="preserve"> New Generations (feel free to copy)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0C1378" w14:textId="77777777" w:rsidR="00FC4869" w:rsidRDefault="00FC4869" w:rsidP="001A3616">
      <w:r>
        <w:separator/>
      </w:r>
    </w:p>
  </w:footnote>
  <w:footnote w:type="continuationSeparator" w:id="0">
    <w:p w14:paraId="44A55738" w14:textId="77777777" w:rsidR="00FC4869" w:rsidRDefault="00FC4869" w:rsidP="001A3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792C08"/>
    <w:multiLevelType w:val="hybridMultilevel"/>
    <w:tmpl w:val="B4245770"/>
    <w:lvl w:ilvl="0" w:tplc="B838E44C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49AAE8A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3AE4F08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E527E56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8F20458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386AA28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B4ADCBC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672AD60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DDA85A6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E0236F0"/>
    <w:multiLevelType w:val="hybridMultilevel"/>
    <w:tmpl w:val="AA0E7072"/>
    <w:styleLink w:val="Numbered"/>
    <w:lvl w:ilvl="0" w:tplc="3D6490C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7A457E4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B80C01E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E926602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2B000C6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3DC5B4C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B0ACD6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B06490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F8E6A06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AD34BBF"/>
    <w:multiLevelType w:val="hybridMultilevel"/>
    <w:tmpl w:val="310E3E88"/>
    <w:styleLink w:val="Numbered0"/>
    <w:lvl w:ilvl="0" w:tplc="4548709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13CCA12">
      <w:start w:val="1"/>
      <w:numFmt w:val="bullet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6C401C4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7BE6F64">
      <w:start w:val="1"/>
      <w:numFmt w:val="bullet"/>
      <w:lvlText w:val="•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E4A7ED0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18C903C">
      <w:start w:val="1"/>
      <w:numFmt w:val="bullet"/>
      <w:lvlText w:val="•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28ECBF4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13A5A1E">
      <w:start w:val="1"/>
      <w:numFmt w:val="bullet"/>
      <w:lvlText w:val="•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6903EE2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4C3B3C5F"/>
    <w:multiLevelType w:val="hybridMultilevel"/>
    <w:tmpl w:val="AA0E7072"/>
    <w:numStyleLink w:val="Numbered"/>
  </w:abstractNum>
  <w:abstractNum w:abstractNumId="4" w15:restartNumberingAfterBreak="0">
    <w:nsid w:val="56CA4A8B"/>
    <w:multiLevelType w:val="hybridMultilevel"/>
    <w:tmpl w:val="E488F7A2"/>
    <w:lvl w:ilvl="0" w:tplc="99ACF8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3CE88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1CB9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6458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9633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DC4A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388F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401A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D8AD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7384642"/>
    <w:multiLevelType w:val="hybridMultilevel"/>
    <w:tmpl w:val="067AE8CC"/>
    <w:lvl w:ilvl="0" w:tplc="9618AB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2634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32E3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86C6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3892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704C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2E60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18A2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F2D3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B07202E"/>
    <w:multiLevelType w:val="hybridMultilevel"/>
    <w:tmpl w:val="310E3E88"/>
    <w:numStyleLink w:val="Numbered0"/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3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1A"/>
    <w:rsid w:val="000D3A0F"/>
    <w:rsid w:val="000E651A"/>
    <w:rsid w:val="00134067"/>
    <w:rsid w:val="001A3616"/>
    <w:rsid w:val="0029096E"/>
    <w:rsid w:val="00476D3E"/>
    <w:rsid w:val="0075334D"/>
    <w:rsid w:val="007E2169"/>
    <w:rsid w:val="00971440"/>
    <w:rsid w:val="00B4573E"/>
    <w:rsid w:val="00B82AA7"/>
    <w:rsid w:val="00BA7DA6"/>
    <w:rsid w:val="00BF31B5"/>
    <w:rsid w:val="00FC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AF6B1"/>
  <w15:chartTrackingRefBased/>
  <w15:docId w15:val="{DFC299D7-5DDF-C84B-B853-35930A934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PMingLiU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A361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onstantia" w:eastAsia="Arial Unicode MS" w:hAnsi="Constantia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Heading1">
    <w:name w:val="heading 1"/>
    <w:basedOn w:val="Normal"/>
    <w:next w:val="Normal"/>
    <w:link w:val="Heading1Char"/>
    <w:uiPriority w:val="9"/>
    <w:qFormat/>
    <w:rsid w:val="001A36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A3616"/>
    <w:pPr>
      <w:keepNext/>
      <w:pBdr>
        <w:top w:val="nil"/>
        <w:left w:val="nil"/>
        <w:bottom w:val="nil"/>
        <w:right w:val="nil"/>
        <w:between w:val="nil"/>
        <w:bar w:val="nil"/>
      </w:pBdr>
      <w:outlineLvl w:val="1"/>
    </w:pPr>
    <w:rPr>
      <w:rFonts w:ascii="Arial Narrow" w:eastAsia="Arial Unicode MS" w:hAnsi="Arial Narrow" w:cs="Arial Unicode MS"/>
      <w:b/>
      <w:bCs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"/>
    <w:next w:val="Normal"/>
    <w:link w:val="TitleChar"/>
    <w:uiPriority w:val="10"/>
    <w:qFormat/>
    <w:rsid w:val="001A3616"/>
    <w:rPr>
      <w:rFonts w:ascii="Arial Black" w:hAnsi="Arial Black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A3616"/>
    <w:rPr>
      <w:rFonts w:ascii="Arial Black" w:eastAsia="Arial Unicode MS" w:hAnsi="Arial Black" w:cs="Arial Unicode MS"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Normal"/>
    <w:rsid w:val="001A3616"/>
    <w:pPr>
      <w:keepNext/>
      <w:pBdr>
        <w:top w:val="nil"/>
        <w:left w:val="nil"/>
        <w:bottom w:val="nil"/>
        <w:right w:val="nil"/>
        <w:between w:val="nil"/>
        <w:bar w:val="nil"/>
      </w:pBdr>
      <w:outlineLvl w:val="0"/>
    </w:pPr>
    <w:rPr>
      <w:rFonts w:ascii="Futura Bold" w:eastAsia="Arial Unicode MS" w:hAnsi="Futura Bold" w:cs="Arial Unicode MS"/>
      <w:color w:val="000000"/>
      <w:sz w:val="36"/>
      <w:szCs w:val="36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1A3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3616"/>
    <w:rPr>
      <w:rFonts w:ascii="Arial Narrow" w:eastAsia="Arial Unicode MS" w:hAnsi="Arial Narrow" w:cs="Arial Unicode MS"/>
      <w:b/>
      <w:bCs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sid w:val="001A361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Museo Slab 500" w:eastAsia="Arial Unicode MS" w:hAnsi="Museo Slab 500" w:cs="Arial Unicode MS"/>
      <w:color w:val="000000"/>
      <w:sz w:val="22"/>
      <w:szCs w:val="22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sid w:val="001A361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1A36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3616"/>
    <w:rPr>
      <w:rFonts w:ascii="Constantia" w:eastAsia="Arial Unicode MS" w:hAnsi="Constantia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basedOn w:val="Normal"/>
    <w:link w:val="FooterChar"/>
    <w:uiPriority w:val="99"/>
    <w:unhideWhenUsed/>
    <w:rsid w:val="001A36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3616"/>
    <w:rPr>
      <w:rFonts w:ascii="Constantia" w:eastAsia="Arial Unicode MS" w:hAnsi="Constantia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erFooter">
    <w:name w:val="Header &amp; Footer"/>
    <w:rsid w:val="001A3616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eastAsia="Arial Unicode MS" w:hAnsi="Helvetica Neue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rsid w:val="00971440"/>
    <w:pPr>
      <w:numPr>
        <w:numId w:val="4"/>
      </w:numPr>
    </w:pPr>
  </w:style>
  <w:style w:type="numbering" w:customStyle="1" w:styleId="Numbered0">
    <w:name w:val="Numbered.0"/>
    <w:rsid w:val="00971440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2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52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42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28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237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61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58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50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70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71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27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40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mesegli/Library/Group%20Containers/UBF8T346G9.Office/User%20Content.localized/Templates.localized/Habits%20Handouts%20Template%20with%20Flywhee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Habits Handouts Template with Flywheel.dotx</Template>
  <TotalTime>5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Egli</dc:creator>
  <cp:keywords/>
  <dc:description/>
  <cp:lastModifiedBy>lcorley</cp:lastModifiedBy>
  <cp:revision>4</cp:revision>
  <dcterms:created xsi:type="dcterms:W3CDTF">2021-01-06T21:35:00Z</dcterms:created>
  <dcterms:modified xsi:type="dcterms:W3CDTF">2021-02-27T19:53:00Z</dcterms:modified>
</cp:coreProperties>
</file>