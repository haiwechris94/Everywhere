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090343D" w14:textId="77777777" w:rsidR="000D3A0F" w:rsidRDefault="001A3616" w:rsidP="001A3616">
      <w:pPr>
        <w:pStyle w:val="Title"/>
      </w:pPr>
      <w:r w:rsidRPr="00172263">
        <w:t xml:space="preserve">HABITS OF A MULTIPLYING DISCIPLE: </w:t>
      </w:r>
      <w:r w:rsidR="00AF24C5">
        <w:t>ASSEMBLE</w:t>
      </w:r>
    </w:p>
    <w:p w14:paraId="6731067D" w14:textId="77777777" w:rsidR="001A3616" w:rsidRPr="00AF24C5" w:rsidRDefault="001A3616" w:rsidP="00AF24C5">
      <w:pPr>
        <w:pStyle w:val="Heading2"/>
      </w:pPr>
      <w:r w:rsidRPr="00AF24C5">
        <w:rPr>
          <w:noProof/>
        </w:rPr>
        <w:drawing>
          <wp:anchor distT="0" distB="0" distL="0" distR="0" simplePos="0" relativeHeight="251659264" behindDoc="0" locked="0" layoutInCell="1" allowOverlap="1" wp14:anchorId="0FD740DE" wp14:editId="4FE0501A">
            <wp:simplePos x="0" y="0"/>
            <wp:positionH relativeFrom="margin">
              <wp:posOffset>3301410</wp:posOffset>
            </wp:positionH>
            <wp:positionV relativeFrom="line">
              <wp:posOffset>147970</wp:posOffset>
            </wp:positionV>
            <wp:extent cx="3441195" cy="1895952"/>
            <wp:effectExtent l="0" t="0" r="0" b="0"/>
            <wp:wrapSquare wrapText="bothSides" distT="0" distB="0" distL="0" distR="0"/>
            <wp:docPr id="1073741825" name="officeArt object" descr="A screenshot of a cell phone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officeArt object" descr="A screenshot of a cell phone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41195" cy="189595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 w:rsidR="00AF24C5" w:rsidRPr="00AF24C5">
        <w:t>WHAT IS CHURCH?</w:t>
      </w:r>
    </w:p>
    <w:p w14:paraId="5ED2CCD7" w14:textId="77777777" w:rsidR="00AF24C5" w:rsidRPr="00AF24C5" w:rsidRDefault="00AF24C5" w:rsidP="00AF24C5">
      <w:r w:rsidRPr="00AF24C5">
        <w:t>What is the very first thing that comes to your mind when you hear the word “church”?</w:t>
      </w:r>
    </w:p>
    <w:p w14:paraId="58092F5E" w14:textId="77777777" w:rsidR="00AF24C5" w:rsidRPr="00AF24C5" w:rsidRDefault="00AF24C5" w:rsidP="00AF24C5">
      <w:pPr>
        <w:numPr>
          <w:ilvl w:val="0"/>
          <w:numId w:val="1"/>
        </w:numPr>
      </w:pPr>
      <w:r w:rsidRPr="00AF24C5">
        <w:t>There are many unexamined concepts of “church” in our minds.</w:t>
      </w:r>
    </w:p>
    <w:p w14:paraId="736B0C20" w14:textId="3FA4B117" w:rsidR="00AF24C5" w:rsidRDefault="002A607C" w:rsidP="00AF24C5">
      <w:pPr>
        <w:numPr>
          <w:ilvl w:val="0"/>
          <w:numId w:val="1"/>
        </w:numPr>
      </w:pPr>
      <w:r w:rsidRPr="002A607C">
        <w:t>Which</w:t>
      </w:r>
      <w:r w:rsidR="00AF24C5" w:rsidRPr="00AF24C5">
        <w:t xml:space="preserve"> ones are biblical? Which ones are not? That is our focus in this lesson.</w:t>
      </w:r>
    </w:p>
    <w:p w14:paraId="6CBD25CD" w14:textId="77777777" w:rsidR="00AF24C5" w:rsidRPr="00AF24C5" w:rsidRDefault="00AF24C5" w:rsidP="00AF24C5">
      <w:pPr>
        <w:ind w:left="360"/>
      </w:pPr>
    </w:p>
    <w:p w14:paraId="2F60252E" w14:textId="77777777" w:rsidR="00AF24C5" w:rsidRPr="00AF24C5" w:rsidRDefault="00AF24C5" w:rsidP="00AF24C5">
      <w:pPr>
        <w:pStyle w:val="Heading2"/>
      </w:pPr>
      <w:r w:rsidRPr="00AF24C5">
        <w:t>HOMEWORK DISCUSSION</w:t>
      </w:r>
    </w:p>
    <w:p w14:paraId="167F2B5B" w14:textId="77777777" w:rsidR="00AF24C5" w:rsidRPr="00AF24C5" w:rsidRDefault="00AF24C5" w:rsidP="00AF24C5">
      <w:pPr>
        <w:rPr>
          <w:noProof/>
        </w:rPr>
      </w:pPr>
      <w:r w:rsidRPr="00AF24C5">
        <w:rPr>
          <w:noProof/>
        </w:rPr>
        <w:t>How did it go leading a Discovery Group?</w:t>
      </w:r>
    </w:p>
    <w:p w14:paraId="27AF0D23" w14:textId="3BC2412C" w:rsidR="00AF24C5" w:rsidRPr="00AF24C5" w:rsidRDefault="00AF24C5" w:rsidP="00AF24C5">
      <w:pPr>
        <w:pStyle w:val="ListParagraph"/>
        <w:numPr>
          <w:ilvl w:val="0"/>
          <w:numId w:val="4"/>
        </w:numPr>
        <w:rPr>
          <w:noProof/>
        </w:rPr>
      </w:pPr>
      <w:r w:rsidRPr="00AF24C5">
        <w:rPr>
          <w:noProof/>
        </w:rPr>
        <w:t>Together discuss Acts 4:3</w:t>
      </w:r>
      <w:r w:rsidR="002A607C">
        <w:rPr>
          <w:noProof/>
        </w:rPr>
        <w:t>8</w:t>
      </w:r>
      <w:r w:rsidRPr="00AF24C5">
        <w:rPr>
          <w:noProof/>
        </w:rPr>
        <w:t>-47.</w:t>
      </w:r>
    </w:p>
    <w:p w14:paraId="0197D1B5" w14:textId="77777777" w:rsidR="00AF24C5" w:rsidRPr="00AF24C5" w:rsidRDefault="00AF24C5" w:rsidP="00AF24C5">
      <w:pPr>
        <w:pStyle w:val="ListParagraph"/>
        <w:numPr>
          <w:ilvl w:val="0"/>
          <w:numId w:val="4"/>
        </w:numPr>
        <w:rPr>
          <w:noProof/>
        </w:rPr>
      </w:pPr>
      <w:r w:rsidRPr="00AF24C5">
        <w:rPr>
          <w:noProof/>
        </w:rPr>
        <w:t>What stood out to you from this story</w:t>
      </w:r>
      <w:r w:rsidRPr="00AF24C5">
        <w:rPr>
          <w:noProof/>
          <w:lang w:val="zh-TW"/>
        </w:rPr>
        <w:t>?</w:t>
      </w:r>
    </w:p>
    <w:p w14:paraId="3854C600" w14:textId="77777777" w:rsidR="00AF24C5" w:rsidRPr="00AF24C5" w:rsidRDefault="00AF24C5" w:rsidP="00AF24C5">
      <w:pPr>
        <w:pStyle w:val="ListParagraph"/>
        <w:numPr>
          <w:ilvl w:val="0"/>
          <w:numId w:val="4"/>
        </w:numPr>
        <w:rPr>
          <w:noProof/>
        </w:rPr>
      </w:pPr>
      <w:r w:rsidRPr="00AF24C5">
        <w:rPr>
          <w:noProof/>
        </w:rPr>
        <w:t xml:space="preserve">What did God invite you to do? (Your </w:t>
      </w:r>
      <w:r w:rsidRPr="00AF24C5">
        <w:rPr>
          <w:noProof/>
          <w:rtl/>
          <w:lang w:val="ar-SA"/>
        </w:rPr>
        <w:t>“</w:t>
      </w:r>
      <w:r w:rsidRPr="00AF24C5">
        <w:rPr>
          <w:noProof/>
        </w:rPr>
        <w:t>I will…”) How did it go?</w:t>
      </w:r>
    </w:p>
    <w:p w14:paraId="273CBF26" w14:textId="77777777" w:rsidR="00AF24C5" w:rsidRDefault="00AF24C5" w:rsidP="00AF24C5">
      <w:pPr>
        <w:rPr>
          <w:noProof/>
        </w:rPr>
      </w:pPr>
      <w:r w:rsidRPr="00AF24C5">
        <w:rPr>
          <w:noProof/>
        </w:rPr>
        <w:t>Based on this passage, make a list of characteristics and practices of a church.</w:t>
      </w:r>
    </w:p>
    <w:p w14:paraId="607DEF3E" w14:textId="77777777" w:rsidR="00AF24C5" w:rsidRPr="00AF24C5" w:rsidRDefault="00AF24C5" w:rsidP="00AF24C5">
      <w:pPr>
        <w:rPr>
          <w:noProof/>
        </w:rPr>
      </w:pPr>
    </w:p>
    <w:p w14:paraId="5A500094" w14:textId="77777777" w:rsidR="00AF24C5" w:rsidRPr="00AF24C5" w:rsidRDefault="00AF24C5" w:rsidP="00AF24C5">
      <w:pPr>
        <w:pStyle w:val="Heading2"/>
        <w:rPr>
          <w:noProof/>
        </w:rPr>
      </w:pPr>
      <w:r w:rsidRPr="00AF24C5">
        <w:rPr>
          <w:noProof/>
        </w:rPr>
        <w:t>DEFINING “CHURCH”</w:t>
      </w:r>
    </w:p>
    <w:p w14:paraId="4A330C8D" w14:textId="77777777" w:rsidR="00AF24C5" w:rsidRPr="00AF24C5" w:rsidRDefault="00AF24C5" w:rsidP="00AF24C5">
      <w:pPr>
        <w:rPr>
          <w:noProof/>
        </w:rPr>
      </w:pPr>
      <w:r w:rsidRPr="00AF24C5">
        <w:rPr>
          <w:noProof/>
        </w:rPr>
        <w:t>Based on this passage, list the characteristics and practices of a church.</w:t>
      </w:r>
    </w:p>
    <w:p w14:paraId="23754E72" w14:textId="77777777" w:rsidR="00AF24C5" w:rsidRPr="00AF24C5" w:rsidRDefault="00AF24C5" w:rsidP="00AF24C5">
      <w:pPr>
        <w:rPr>
          <w:noProof/>
        </w:rPr>
      </w:pPr>
    </w:p>
    <w:p w14:paraId="664F415B" w14:textId="77777777" w:rsidR="00AF24C5" w:rsidRPr="00AF24C5" w:rsidRDefault="00AF24C5" w:rsidP="00AF24C5">
      <w:pPr>
        <w:rPr>
          <w:noProof/>
        </w:rPr>
      </w:pPr>
      <w:r w:rsidRPr="00AF24C5">
        <w:rPr>
          <w:noProof/>
        </w:rPr>
        <w:t>What might be a simple, Biblical definition of “church”?</w:t>
      </w:r>
    </w:p>
    <w:p w14:paraId="098B2704" w14:textId="77777777" w:rsidR="00AF24C5" w:rsidRPr="00AF24C5" w:rsidRDefault="00AF24C5" w:rsidP="00AF24C5">
      <w:pPr>
        <w:rPr>
          <w:noProof/>
        </w:rPr>
      </w:pPr>
    </w:p>
    <w:p w14:paraId="3A646798" w14:textId="77777777" w:rsidR="00AF24C5" w:rsidRDefault="00AF24C5" w:rsidP="00AF24C5">
      <w:pPr>
        <w:rPr>
          <w:noProof/>
        </w:rPr>
      </w:pPr>
      <w:r w:rsidRPr="00AF24C5">
        <w:rPr>
          <w:noProof/>
        </w:rPr>
        <w:t>What are some contrasts between a typical church today and the Acts 2 church?</w:t>
      </w:r>
    </w:p>
    <w:p w14:paraId="38E71354" w14:textId="77777777" w:rsidR="00AF24C5" w:rsidRPr="00AF24C5" w:rsidRDefault="00AF24C5" w:rsidP="00AF24C5">
      <w:pPr>
        <w:rPr>
          <w:noProof/>
        </w:rPr>
      </w:pPr>
    </w:p>
    <w:p w14:paraId="13DD4094" w14:textId="686D72DE" w:rsidR="00AF24C5" w:rsidRPr="00AF24C5" w:rsidRDefault="00AF24C5" w:rsidP="00AF24C5">
      <w:pPr>
        <w:rPr>
          <w:rFonts w:ascii="Arial Narrow" w:hAnsi="Arial Narrow"/>
          <w:b/>
          <w:bCs/>
          <w:noProof/>
          <w:sz w:val="32"/>
          <w:szCs w:val="32"/>
        </w:rPr>
      </w:pPr>
      <w:r w:rsidRPr="00AF24C5">
        <w:rPr>
          <w:rFonts w:ascii="Arial Narrow" w:hAnsi="Arial Narrow"/>
          <w:b/>
          <w:bCs/>
          <w:noProof/>
          <w:sz w:val="32"/>
          <w:szCs w:val="32"/>
        </w:rPr>
        <w:t>WHO ARE YOU CALLED TO REACH</w:t>
      </w:r>
      <w:r w:rsidR="00FF57A6">
        <w:rPr>
          <w:rFonts w:ascii="Arial Narrow" w:hAnsi="Arial Narrow"/>
          <w:b/>
          <w:bCs/>
          <w:noProof/>
          <w:sz w:val="32"/>
          <w:szCs w:val="32"/>
        </w:rPr>
        <w:t>?</w:t>
      </w:r>
    </w:p>
    <w:p w14:paraId="2A03370C" w14:textId="77777777" w:rsidR="00AF24C5" w:rsidRPr="00AF24C5" w:rsidRDefault="00AF24C5" w:rsidP="00AF24C5">
      <w:pPr>
        <w:rPr>
          <w:noProof/>
        </w:rPr>
      </w:pPr>
      <w:r w:rsidRPr="00AF24C5">
        <w:rPr>
          <w:noProof/>
        </w:rPr>
        <w:t>Do you currently have a clear sense of who God is calling you to reach?</w:t>
      </w:r>
    </w:p>
    <w:p w14:paraId="5863938F" w14:textId="77777777" w:rsidR="00AF24C5" w:rsidRPr="00AF24C5" w:rsidRDefault="00AF24C5" w:rsidP="006A3189">
      <w:pPr>
        <w:pStyle w:val="ListParagraph"/>
        <w:numPr>
          <w:ilvl w:val="0"/>
          <w:numId w:val="8"/>
        </w:numPr>
        <w:rPr>
          <w:noProof/>
        </w:rPr>
      </w:pPr>
      <w:r w:rsidRPr="00AF24C5">
        <w:rPr>
          <w:noProof/>
        </w:rPr>
        <w:t>Who are they?</w:t>
      </w:r>
    </w:p>
    <w:p w14:paraId="7F20CABC" w14:textId="77777777" w:rsidR="00AF24C5" w:rsidRPr="00AF24C5" w:rsidRDefault="00AF24C5" w:rsidP="006A3189">
      <w:pPr>
        <w:pStyle w:val="ListParagraph"/>
        <w:numPr>
          <w:ilvl w:val="0"/>
          <w:numId w:val="8"/>
        </w:numPr>
        <w:rPr>
          <w:noProof/>
        </w:rPr>
      </w:pPr>
      <w:r w:rsidRPr="00AF24C5">
        <w:rPr>
          <w:noProof/>
        </w:rPr>
        <w:t xml:space="preserve">What is their worldview? </w:t>
      </w:r>
    </w:p>
    <w:p w14:paraId="280E7CD1" w14:textId="77777777" w:rsidR="00AF24C5" w:rsidRPr="00AF24C5" w:rsidRDefault="00AF24C5" w:rsidP="006A3189">
      <w:pPr>
        <w:pStyle w:val="ListParagraph"/>
        <w:numPr>
          <w:ilvl w:val="0"/>
          <w:numId w:val="8"/>
        </w:numPr>
        <w:rPr>
          <w:noProof/>
        </w:rPr>
      </w:pPr>
      <w:r w:rsidRPr="00AF24C5">
        <w:rPr>
          <w:noProof/>
        </w:rPr>
        <w:t>What is their daily rhythm?</w:t>
      </w:r>
    </w:p>
    <w:p w14:paraId="4ED734C4" w14:textId="77777777" w:rsidR="00AF24C5" w:rsidRPr="00AF24C5" w:rsidRDefault="00AF24C5" w:rsidP="00AF24C5">
      <w:pPr>
        <w:rPr>
          <w:noProof/>
        </w:rPr>
      </w:pPr>
      <w:r w:rsidRPr="00AF24C5">
        <w:rPr>
          <w:noProof/>
        </w:rPr>
        <w:t>What are you currently doing to engage or disciple them?</w:t>
      </w:r>
    </w:p>
    <w:p w14:paraId="3110310D" w14:textId="4C9C0ACF" w:rsidR="00AF24C5" w:rsidRPr="00AF24C5" w:rsidRDefault="00AF24C5" w:rsidP="00AF24C5">
      <w:pPr>
        <w:rPr>
          <w:noProof/>
        </w:rPr>
      </w:pPr>
      <w:r w:rsidRPr="00AF24C5">
        <w:rPr>
          <w:noProof/>
        </w:rPr>
        <w:t>What have you or are you going to stop, start, or change to make disciple makers among them?</w:t>
      </w:r>
    </w:p>
    <w:p w14:paraId="55367E23" w14:textId="77777777" w:rsidR="00AF24C5" w:rsidRPr="00AF24C5" w:rsidRDefault="00AF24C5" w:rsidP="00AF24C5">
      <w:pPr>
        <w:rPr>
          <w:noProof/>
        </w:rPr>
      </w:pPr>
      <w:r w:rsidRPr="00AF24C5">
        <w:rPr>
          <w:noProof/>
        </w:rPr>
        <w:t xml:space="preserve">What is your key </w:t>
      </w:r>
      <w:r w:rsidRPr="00AF24C5">
        <w:rPr>
          <w:noProof/>
          <w:rtl/>
          <w:lang w:val="ar-SA"/>
        </w:rPr>
        <w:t>“</w:t>
      </w:r>
      <w:r w:rsidRPr="00AF24C5">
        <w:rPr>
          <w:noProof/>
        </w:rPr>
        <w:t>win” for this week?</w:t>
      </w:r>
    </w:p>
    <w:p w14:paraId="2691EA52" w14:textId="77777777" w:rsidR="00AF24C5" w:rsidRPr="00AF24C5" w:rsidRDefault="00AF24C5" w:rsidP="00AF24C5">
      <w:pPr>
        <w:rPr>
          <w:noProof/>
        </w:rPr>
      </w:pPr>
    </w:p>
    <w:p w14:paraId="46D70AF4" w14:textId="77777777" w:rsidR="00AF24C5" w:rsidRPr="00AF24C5" w:rsidRDefault="00AF24C5" w:rsidP="00AF24C5">
      <w:pPr>
        <w:rPr>
          <w:rFonts w:ascii="Arial Narrow" w:hAnsi="Arial Narrow"/>
          <w:b/>
          <w:bCs/>
          <w:noProof/>
          <w:sz w:val="32"/>
          <w:szCs w:val="32"/>
        </w:rPr>
      </w:pPr>
      <w:r w:rsidRPr="00AF24C5">
        <w:rPr>
          <w:rFonts w:ascii="Arial Narrow" w:hAnsi="Arial Narrow"/>
          <w:b/>
          <w:bCs/>
          <w:noProof/>
          <w:sz w:val="32"/>
          <w:szCs w:val="32"/>
        </w:rPr>
        <w:t xml:space="preserve">YOUR ASSIGNMENT </w:t>
      </w:r>
    </w:p>
    <w:p w14:paraId="42CC1133" w14:textId="77777777" w:rsidR="006A3189" w:rsidRPr="006A3189" w:rsidRDefault="006A3189" w:rsidP="006A3189">
      <w:pPr>
        <w:pStyle w:val="ListParagraph"/>
        <w:numPr>
          <w:ilvl w:val="0"/>
          <w:numId w:val="6"/>
        </w:numPr>
        <w:rPr>
          <w:noProof/>
        </w:rPr>
      </w:pPr>
      <w:r w:rsidRPr="006A3189">
        <w:rPr>
          <w:noProof/>
        </w:rPr>
        <w:t>Do a 3-Column Study on Mark 1:16-20.</w:t>
      </w:r>
    </w:p>
    <w:p w14:paraId="29BCB436" w14:textId="77777777" w:rsidR="006A3189" w:rsidRPr="006A3189" w:rsidRDefault="006A3189" w:rsidP="006A3189">
      <w:pPr>
        <w:pStyle w:val="ListParagraph"/>
        <w:numPr>
          <w:ilvl w:val="0"/>
          <w:numId w:val="6"/>
        </w:numPr>
        <w:rPr>
          <w:noProof/>
        </w:rPr>
      </w:pPr>
      <w:r w:rsidRPr="006A3189">
        <w:rPr>
          <w:noProof/>
        </w:rPr>
        <w:t>Pray. Then write out your answers to these question</w:t>
      </w:r>
      <w:r>
        <w:rPr>
          <w:noProof/>
        </w:rPr>
        <w:t>s using the 90-day action worksheet.</w:t>
      </w:r>
    </w:p>
    <w:p w14:paraId="475A378F" w14:textId="77777777" w:rsidR="006A3189" w:rsidRPr="006A3189" w:rsidRDefault="006A3189" w:rsidP="006A3189">
      <w:pPr>
        <w:pStyle w:val="ListParagraph"/>
        <w:numPr>
          <w:ilvl w:val="0"/>
          <w:numId w:val="7"/>
        </w:numPr>
        <w:rPr>
          <w:noProof/>
        </w:rPr>
      </w:pPr>
      <w:r w:rsidRPr="006A3189">
        <w:rPr>
          <w:noProof/>
        </w:rPr>
        <w:t>Who are you called to reach?</w:t>
      </w:r>
    </w:p>
    <w:p w14:paraId="6B124EC6" w14:textId="77777777" w:rsidR="006A3189" w:rsidRPr="006A3189" w:rsidRDefault="006A3189" w:rsidP="006A3189">
      <w:pPr>
        <w:pStyle w:val="ListParagraph"/>
        <w:numPr>
          <w:ilvl w:val="0"/>
          <w:numId w:val="7"/>
        </w:numPr>
        <w:rPr>
          <w:noProof/>
        </w:rPr>
      </w:pPr>
      <w:r w:rsidRPr="006A3189">
        <w:rPr>
          <w:noProof/>
        </w:rPr>
        <w:t>Who is or might be working with you to reach them?</w:t>
      </w:r>
    </w:p>
    <w:p w14:paraId="3864FC5D" w14:textId="77777777" w:rsidR="001A3616" w:rsidRPr="006A3189" w:rsidRDefault="006A3189" w:rsidP="001A3616">
      <w:pPr>
        <w:pStyle w:val="ListParagraph"/>
        <w:numPr>
          <w:ilvl w:val="0"/>
          <w:numId w:val="7"/>
        </w:numPr>
        <w:rPr>
          <w:noProof/>
        </w:rPr>
      </w:pPr>
      <w:r w:rsidRPr="006A3189">
        <w:rPr>
          <w:noProof/>
        </w:rPr>
        <w:t>Make a 90-day plan to grow in God’s heart and the 6 habits</w:t>
      </w:r>
      <w:r>
        <w:rPr>
          <w:noProof/>
        </w:rPr>
        <w:t>.</w:t>
      </w:r>
    </w:p>
    <w:p w14:paraId="7A1B01E3" w14:textId="77777777" w:rsidR="007E1C43" w:rsidRDefault="007E1C4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ascii="Museo Slab 500" w:hAnsi="Museo Slab 500"/>
          <w:sz w:val="22"/>
          <w:szCs w:val="22"/>
        </w:rPr>
      </w:pPr>
      <w:r>
        <w:br w:type="page"/>
      </w:r>
    </w:p>
    <w:p w14:paraId="45EC39BB" w14:textId="0C46258B" w:rsidR="001A3616" w:rsidRDefault="001A3616" w:rsidP="001A3616">
      <w:pPr>
        <w:pStyle w:val="Body"/>
      </w:pPr>
      <w:r>
        <w:rPr>
          <w:noProof/>
        </w:rPr>
        <w:lastRenderedPageBreak/>
        <mc:AlternateContent>
          <mc:Choice Requires="wpg">
            <w:drawing>
              <wp:anchor distT="152400" distB="152400" distL="152400" distR="152400" simplePos="0" relativeHeight="251661312" behindDoc="0" locked="0" layoutInCell="1" allowOverlap="1" wp14:anchorId="6B6DCBE9" wp14:editId="6E349B02">
                <wp:simplePos x="0" y="0"/>
                <wp:positionH relativeFrom="margin">
                  <wp:posOffset>-574675</wp:posOffset>
                </wp:positionH>
                <wp:positionV relativeFrom="page">
                  <wp:posOffset>175260</wp:posOffset>
                </wp:positionV>
                <wp:extent cx="7161530" cy="9580245"/>
                <wp:effectExtent l="0" t="0" r="1270" b="0"/>
                <wp:wrapTopAndBottom distT="152400" distB="152400"/>
                <wp:docPr id="1073741838" name="officeArt object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61530" cy="9580245"/>
                          <a:chOff x="-37195" y="104"/>
                          <a:chExt cx="7162620" cy="9580797"/>
                        </a:xfrm>
                      </wpg:grpSpPr>
                      <wpg:grpSp>
                        <wpg:cNvPr id="1073741836" name="Group 1073741836"/>
                        <wpg:cNvGrpSpPr/>
                        <wpg:grpSpPr>
                          <a:xfrm>
                            <a:off x="-37195" y="104"/>
                            <a:ext cx="7162620" cy="9580797"/>
                            <a:chOff x="-37194" y="117"/>
                            <a:chExt cx="7162618" cy="9580796"/>
                          </a:xfrm>
                        </wpg:grpSpPr>
                        <wpg:grpSp>
                          <wpg:cNvPr id="1073741834" name="Group 1073741834"/>
                          <wpg:cNvGrpSpPr/>
                          <wpg:grpSpPr>
                            <a:xfrm>
                              <a:off x="-37194" y="117"/>
                              <a:ext cx="7162618" cy="9498254"/>
                              <a:chOff x="-37193" y="102"/>
                              <a:chExt cx="7162616" cy="9498252"/>
                            </a:xfrm>
                          </wpg:grpSpPr>
                          <wps:wsp>
                            <wps:cNvPr id="1073741826" name="Shape 1073741826"/>
                            <wps:cNvCnPr/>
                            <wps:spPr>
                              <a:xfrm flipV="1">
                                <a:off x="516811" y="59719"/>
                                <a:ext cx="1" cy="9438635"/>
                              </a:xfrm>
                              <a:prstGeom prst="line">
                                <a:avLst/>
                              </a:prstGeom>
                              <a:noFill/>
                              <a:ln w="25400" cap="flat">
                                <a:solidFill>
                                  <a:srgbClr val="000000"/>
                                </a:solidFill>
                                <a:prstDash val="solid"/>
                                <a:miter lim="400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073741827" name="Shape 1073741827"/>
                            <wps:cNvSpPr txBox="1"/>
                            <wps:spPr>
                              <a:xfrm rot="16201437">
                                <a:off x="-838048" y="7490215"/>
                                <a:ext cx="2178773" cy="501768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>
                                <a:noFill/>
                                <a:miter lim="400000"/>
                              </a:ln>
                              <a:effectLst/>
                            </wps:spPr>
                            <wps:txbx>
                              <w:txbxContent>
                                <w:p w14:paraId="4B1C0C86" w14:textId="77777777" w:rsidR="001A3616" w:rsidRPr="004777A1" w:rsidRDefault="001A3616" w:rsidP="001A3616">
                                  <w:pPr>
                                    <w:pStyle w:val="Default"/>
                                    <w:keepNext/>
                                    <w:spacing w:before="120"/>
                                    <w:jc w:val="center"/>
                                    <w:outlineLvl w:val="1"/>
                                    <w:rPr>
                                      <w:rFonts w:ascii="Constantia" w:eastAsia="Museo Slab 500" w:hAnsi="Constantia" w:cs="Museo Slab 500"/>
                                      <w:color w:val="404040"/>
                                      <w:sz w:val="24"/>
                                      <w:szCs w:val="24"/>
                                    </w:rPr>
                                  </w:pPr>
                                  <w:r w:rsidRPr="004777A1">
                                    <w:rPr>
                                      <w:rFonts w:ascii="Constantia" w:hAnsi="Constantia"/>
                                      <w:color w:val="404040"/>
                                      <w:sz w:val="24"/>
                                      <w:szCs w:val="24"/>
                                    </w:rPr>
                                    <w:t>What does it say?</w:t>
                                  </w:r>
                                </w:p>
                                <w:p w14:paraId="0E19535D" w14:textId="77777777" w:rsidR="001A3616" w:rsidRPr="004777A1" w:rsidRDefault="001A3616" w:rsidP="001A3616">
                                  <w:pPr>
                                    <w:pStyle w:val="Default"/>
                                    <w:spacing w:after="40"/>
                                    <w:jc w:val="center"/>
                                    <w:rPr>
                                      <w:rFonts w:ascii="Constantia" w:hAnsi="Constantia"/>
                                    </w:rPr>
                                  </w:pPr>
                                  <w:r w:rsidRPr="004777A1">
                                    <w:rPr>
                                      <w:rFonts w:ascii="Constantia" w:hAnsi="Constantia"/>
                                      <w:i/>
                                      <w:iCs/>
                                      <w:sz w:val="20"/>
                                      <w:szCs w:val="20"/>
                                    </w:rPr>
                                    <w:t>(Write the text word-for-word.)</w:t>
                                  </w:r>
                                </w:p>
                              </w:txbxContent>
                            </wps:txbx>
                            <wps:bodyPr wrap="square" lIns="50800" tIns="50800" rIns="50800" bIns="50800" numCol="1" anchor="t">
                              <a:noAutofit/>
                            </wps:bodyPr>
                          </wps:wsp>
                          <wps:wsp>
                            <wps:cNvPr id="1073741828" name="Shape 1073741828"/>
                            <wps:cNvCnPr/>
                            <wps:spPr>
                              <a:xfrm>
                                <a:off x="14251" y="5910539"/>
                                <a:ext cx="7111172" cy="1"/>
                              </a:xfrm>
                              <a:prstGeom prst="line">
                                <a:avLst/>
                              </a:prstGeom>
                              <a:noFill/>
                              <a:ln w="25400" cap="flat">
                                <a:solidFill>
                                  <a:srgbClr val="000000"/>
                                </a:solidFill>
                                <a:prstDash val="solid"/>
                                <a:miter lim="400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073741829" name="Shape 1073741829"/>
                            <wps:cNvCnPr/>
                            <wps:spPr>
                              <a:xfrm>
                                <a:off x="0" y="2122688"/>
                                <a:ext cx="7111171" cy="1"/>
                              </a:xfrm>
                              <a:prstGeom prst="line">
                                <a:avLst/>
                              </a:prstGeom>
                              <a:noFill/>
                              <a:ln w="25400" cap="flat">
                                <a:solidFill>
                                  <a:srgbClr val="000000"/>
                                </a:solidFill>
                                <a:prstDash val="solid"/>
                                <a:miter lim="400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073741830" name="Shape 1073741830"/>
                            <wps:cNvSpPr txBox="1"/>
                            <wps:spPr>
                              <a:xfrm rot="16201437">
                                <a:off x="-852600" y="3711824"/>
                                <a:ext cx="2178773" cy="530873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>
                                <a:noFill/>
                                <a:miter lim="400000"/>
                              </a:ln>
                              <a:effectLst/>
                            </wps:spPr>
                            <wps:txbx>
                              <w:txbxContent>
                                <w:p w14:paraId="1A640F67" w14:textId="77777777" w:rsidR="001A3616" w:rsidRPr="004777A1" w:rsidRDefault="001A3616" w:rsidP="001A3616">
                                  <w:pPr>
                                    <w:pStyle w:val="Default"/>
                                    <w:keepNext/>
                                    <w:spacing w:before="120"/>
                                    <w:jc w:val="center"/>
                                    <w:outlineLvl w:val="1"/>
                                    <w:rPr>
                                      <w:rFonts w:ascii="Constantia" w:eastAsia="Museo Slab 500" w:hAnsi="Constantia" w:cs="Museo Slab 500"/>
                                      <w:color w:val="404040"/>
                                      <w:sz w:val="24"/>
                                      <w:szCs w:val="24"/>
                                    </w:rPr>
                                  </w:pPr>
                                  <w:r w:rsidRPr="004777A1">
                                    <w:rPr>
                                      <w:rFonts w:ascii="Constantia" w:hAnsi="Constantia"/>
                                      <w:color w:val="404040"/>
                                      <w:sz w:val="24"/>
                                      <w:szCs w:val="24"/>
                                    </w:rPr>
                                    <w:t>What does it mean?</w:t>
                                  </w:r>
                                </w:p>
                                <w:p w14:paraId="0BAF9034" w14:textId="77777777" w:rsidR="001A3616" w:rsidRPr="004777A1" w:rsidRDefault="001A3616" w:rsidP="001A3616">
                                  <w:pPr>
                                    <w:pStyle w:val="Default"/>
                                    <w:spacing w:after="40"/>
                                    <w:jc w:val="center"/>
                                    <w:rPr>
                                      <w:rFonts w:ascii="Constantia" w:hAnsi="Constantia"/>
                                    </w:rPr>
                                  </w:pPr>
                                  <w:r w:rsidRPr="004777A1">
                                    <w:rPr>
                                      <w:rFonts w:ascii="Constantia" w:hAnsi="Constantia"/>
                                      <w:i/>
                                      <w:iCs/>
                                      <w:sz w:val="20"/>
                                      <w:szCs w:val="20"/>
                                    </w:rPr>
                                    <w:t>(Write it in my own words.)</w:t>
                                  </w:r>
                                </w:p>
                              </w:txbxContent>
                            </wps:txbx>
                            <wps:bodyPr wrap="square" lIns="50800" tIns="50800" rIns="50800" bIns="50800" numCol="1" anchor="ctr">
                              <a:noAutofit/>
                            </wps:bodyPr>
                          </wps:wsp>
                          <wps:wsp>
                            <wps:cNvPr id="1073741831" name="Shape 1073741831"/>
                            <wps:cNvSpPr txBox="1"/>
                            <wps:spPr>
                              <a:xfrm rot="16201437">
                                <a:off x="-717723" y="740354"/>
                                <a:ext cx="1898078" cy="537018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>
                                <a:noFill/>
                                <a:miter lim="400000"/>
                              </a:ln>
                              <a:effectLst/>
                            </wps:spPr>
                            <wps:txbx>
                              <w:txbxContent>
                                <w:p w14:paraId="364EDEFC" w14:textId="77777777" w:rsidR="001A3616" w:rsidRPr="004777A1" w:rsidRDefault="001A3616" w:rsidP="001A3616">
                                  <w:pPr>
                                    <w:pStyle w:val="Default"/>
                                    <w:keepNext/>
                                    <w:spacing w:before="120"/>
                                    <w:jc w:val="center"/>
                                    <w:outlineLvl w:val="1"/>
                                    <w:rPr>
                                      <w:rFonts w:ascii="Constantia" w:eastAsia="Museo Slab 500" w:hAnsi="Constantia" w:cs="Museo Slab 500"/>
                                      <w:color w:val="404040"/>
                                      <w:sz w:val="24"/>
                                      <w:szCs w:val="24"/>
                                    </w:rPr>
                                  </w:pPr>
                                  <w:r w:rsidRPr="004777A1">
                                    <w:rPr>
                                      <w:rFonts w:ascii="Constantia" w:hAnsi="Constantia"/>
                                      <w:color w:val="404040"/>
                                      <w:sz w:val="24"/>
                                      <w:szCs w:val="24"/>
                                    </w:rPr>
                                    <w:t>What must I do to obey?</w:t>
                                  </w:r>
                                </w:p>
                                <w:p w14:paraId="0ACD41AB" w14:textId="77777777" w:rsidR="001A3616" w:rsidRPr="004777A1" w:rsidRDefault="001A3616" w:rsidP="001A3616">
                                  <w:pPr>
                                    <w:pStyle w:val="Default"/>
                                    <w:spacing w:after="40"/>
                                    <w:jc w:val="center"/>
                                    <w:rPr>
                                      <w:rFonts w:ascii="Constantia" w:hAnsi="Constantia"/>
                                    </w:rPr>
                                  </w:pPr>
                                  <w:r w:rsidRPr="004777A1">
                                    <w:rPr>
                                      <w:rFonts w:ascii="Constantia" w:hAnsi="Constantia"/>
                                      <w:i/>
                                      <w:iCs/>
                                      <w:sz w:val="20"/>
                                      <w:szCs w:val="20"/>
                                    </w:rPr>
                                    <w:t xml:space="preserve">(My </w:t>
                                  </w:r>
                                  <w:r w:rsidRPr="004777A1">
                                    <w:rPr>
                                      <w:rFonts w:ascii="Constantia" w:hAnsi="Constantia"/>
                                      <w:i/>
                                      <w:iCs/>
                                      <w:sz w:val="20"/>
                                      <w:szCs w:val="20"/>
                                      <w:rtl/>
                                      <w:lang w:val="ar-SA"/>
                                    </w:rPr>
                                    <w:t>“</w:t>
                                  </w:r>
                                  <w:r w:rsidRPr="004777A1">
                                    <w:rPr>
                                      <w:rFonts w:ascii="Constantia" w:hAnsi="Constantia"/>
                                      <w:i/>
                                      <w:iCs/>
                                      <w:sz w:val="20"/>
                                      <w:szCs w:val="20"/>
                                    </w:rPr>
                                    <w:t>I will…” statement.)</w:t>
                                  </w:r>
                                </w:p>
                              </w:txbxContent>
                            </wps:txbx>
                            <wps:bodyPr wrap="square" lIns="50800" tIns="50800" rIns="50800" bIns="50800" numCol="1" anchor="t">
                              <a:noAutofit/>
                            </wps:bodyPr>
                          </wps:wsp>
                          <wps:wsp>
                            <wps:cNvPr id="1073741832" name="Shape 1073741832"/>
                            <wps:cNvSpPr txBox="1"/>
                            <wps:spPr>
                              <a:xfrm rot="16201437">
                                <a:off x="3936815" y="838605"/>
                                <a:ext cx="2178773" cy="501768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>
                                <a:noFill/>
                                <a:miter lim="400000"/>
                              </a:ln>
                              <a:effectLst/>
                            </wps:spPr>
                            <wps:txbx>
                              <w:txbxContent>
                                <w:p w14:paraId="2948091F" w14:textId="77777777" w:rsidR="001A3616" w:rsidRPr="004777A1" w:rsidRDefault="001A3616" w:rsidP="001A3616">
                                  <w:pPr>
                                    <w:pStyle w:val="Default"/>
                                    <w:keepNext/>
                                    <w:spacing w:before="120"/>
                                    <w:jc w:val="center"/>
                                    <w:outlineLvl w:val="1"/>
                                    <w:rPr>
                                      <w:rFonts w:ascii="Constantia" w:hAnsi="Constantia"/>
                                    </w:rPr>
                                  </w:pPr>
                                  <w:r w:rsidRPr="004777A1">
                                    <w:rPr>
                                      <w:rFonts w:ascii="Constantia" w:hAnsi="Constantia"/>
                                      <w:color w:val="404040"/>
                                      <w:sz w:val="24"/>
                                      <w:szCs w:val="24"/>
                                    </w:rPr>
                                    <w:t>With whom will I share?</w:t>
                                  </w:r>
                                </w:p>
                              </w:txbxContent>
                            </wps:txbx>
                            <wps:bodyPr wrap="square" lIns="50800" tIns="50800" rIns="50800" bIns="50800" numCol="1" anchor="t">
                              <a:noAutofit/>
                            </wps:bodyPr>
                          </wps:wsp>
                          <wps:wsp>
                            <wps:cNvPr id="1073741833" name="Shape 1073741833"/>
                            <wps:cNvCnPr/>
                            <wps:spPr>
                              <a:xfrm flipV="1">
                                <a:off x="5170971" y="176262"/>
                                <a:ext cx="1" cy="1946427"/>
                              </a:xfrm>
                              <a:prstGeom prst="line">
                                <a:avLst/>
                              </a:prstGeom>
                              <a:noFill/>
                              <a:ln w="25400" cap="flat">
                                <a:solidFill>
                                  <a:srgbClr val="000000"/>
                                </a:solidFill>
                                <a:prstDash val="solid"/>
                                <a:miter lim="400000"/>
                              </a:ln>
                              <a:effectLst/>
                            </wps:spPr>
                            <wps:bodyPr/>
                          </wps:wsp>
                        </wpg:grpSp>
                        <wps:wsp>
                          <wps:cNvPr id="1073741835" name="Shape 1073741835"/>
                          <wps:cNvSpPr/>
                          <wps:spPr>
                            <a:xfrm>
                              <a:off x="618244" y="8025000"/>
                              <a:ext cx="2225745" cy="1555913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</wpg:grpSp>
                      <wps:wsp>
                        <wps:cNvPr id="1073741837" name="Shape 1073741837"/>
                        <wps:cNvSpPr/>
                        <wps:spPr>
                          <a:xfrm>
                            <a:off x="4002731" y="8148347"/>
                            <a:ext cx="2850754" cy="127000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B6DCBE9" id="officeArt object" o:spid="_x0000_s1026" style="position:absolute;margin-left:-45.25pt;margin-top:13.8pt;width:563.9pt;height:754.35pt;z-index:251661312;mso-wrap-distance-left:12pt;mso-wrap-distance-top:12pt;mso-wrap-distance-right:12pt;mso-wrap-distance-bottom:12pt;mso-position-horizontal-relative:margin;mso-position-vertical-relative:page;mso-width-relative:margin" coordorigin="-371,1" coordsize="71626,9580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">
                <v:group id="Group 1073741836" o:spid="_x0000_s1027" style="position:absolute;left:-371;top:1;width:71625;height:95808" coordorigin="-371,1" coordsize="71626,9580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">
                  <v:group id="Group 1073741834" o:spid="_x0000_s1028" style="position:absolute;left:-371;top:1;width:71625;height:94982" coordorigin="-371,1" coordsize="71626,9498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">
                    <v:line id="Shape 1073741826" o:spid="_x0000_s1029" style="position:absolute;flip:y;visibility:visible;mso-wrap-style:square" from="5168,597" to="5168,94983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" strokeweight="2pt">
                      <v:stroke miterlimit="4" joinstyle="miter"/>
                    </v:line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Shape 1073741827" o:spid="_x0000_s1030" type="#_x0000_t202" style="position:absolute;left:-8381;top:74902;width:21787;height:5018;rotation:-5896670fd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" filled="f" stroked="f" strokeweight="1pt">
                      <v:stroke miterlimit="4"/>
                      <v:textbox inset="4pt,4pt,4pt,4pt">
                        <w:txbxContent>
                          <w:p w14:paraId="4B1C0C86" w14:textId="77777777" w:rsidR="001A3616" w:rsidRPr="004777A1" w:rsidRDefault="001A3616" w:rsidP="001A3616">
                            <w:pPr>
                              <w:pStyle w:val="Default"/>
                              <w:keepNext/>
                              <w:spacing w:before="120"/>
                              <w:jc w:val="center"/>
                              <w:outlineLvl w:val="1"/>
                              <w:rPr>
                                <w:rFonts w:ascii="Constantia" w:eastAsia="Museo Slab 500" w:hAnsi="Constantia" w:cs="Museo Slab 500"/>
                                <w:color w:val="404040"/>
                                <w:sz w:val="24"/>
                                <w:szCs w:val="24"/>
                              </w:rPr>
                            </w:pPr>
                            <w:r w:rsidRPr="004777A1">
                              <w:rPr>
                                <w:rFonts w:ascii="Constantia" w:hAnsi="Constantia"/>
                                <w:color w:val="404040"/>
                                <w:sz w:val="24"/>
                                <w:szCs w:val="24"/>
                              </w:rPr>
                              <w:t>What does it say?</w:t>
                            </w:r>
                          </w:p>
                          <w:p w14:paraId="0E19535D" w14:textId="77777777" w:rsidR="001A3616" w:rsidRPr="004777A1" w:rsidRDefault="001A3616" w:rsidP="001A3616">
                            <w:pPr>
                              <w:pStyle w:val="Default"/>
                              <w:spacing w:after="40"/>
                              <w:jc w:val="center"/>
                              <w:rPr>
                                <w:rFonts w:ascii="Constantia" w:hAnsi="Constantia"/>
                              </w:rPr>
                            </w:pPr>
                            <w:r w:rsidRPr="004777A1">
                              <w:rPr>
                                <w:rFonts w:ascii="Constantia" w:hAnsi="Constantia"/>
                                <w:i/>
                                <w:iCs/>
                                <w:sz w:val="20"/>
                                <w:szCs w:val="20"/>
                              </w:rPr>
                              <w:t>(Write the text word-for-word.)</w:t>
                            </w:r>
                          </w:p>
                        </w:txbxContent>
                      </v:textbox>
                    </v:shape>
                    <v:line id="Shape 1073741828" o:spid="_x0000_s1031" style="position:absolute;visibility:visible;mso-wrap-style:square" from="142,59105" to="71254,59105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" strokeweight="2pt">
                      <v:stroke miterlimit="4" joinstyle="miter"/>
                    </v:line>
                    <v:line id="Shape 1073741829" o:spid="_x0000_s1032" style="position:absolute;visibility:visible;mso-wrap-style:square" from="0,21226" to="71111,21226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" strokeweight="2pt">
                      <v:stroke miterlimit="4" joinstyle="miter"/>
                    </v:line>
                    <v:shape id="Shape 1073741830" o:spid="_x0000_s1033" type="#_x0000_t202" style="position:absolute;left:-8526;top:37118;width:21788;height:5308;rotation:-5896670fd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" filled="f" stroked="f" strokeweight="1pt">
                      <v:stroke miterlimit="4"/>
                      <v:textbox inset="4pt,4pt,4pt,4pt">
                        <w:txbxContent>
                          <w:p w14:paraId="1A640F67" w14:textId="77777777" w:rsidR="001A3616" w:rsidRPr="004777A1" w:rsidRDefault="001A3616" w:rsidP="001A3616">
                            <w:pPr>
                              <w:pStyle w:val="Default"/>
                              <w:keepNext/>
                              <w:spacing w:before="120"/>
                              <w:jc w:val="center"/>
                              <w:outlineLvl w:val="1"/>
                              <w:rPr>
                                <w:rFonts w:ascii="Constantia" w:eastAsia="Museo Slab 500" w:hAnsi="Constantia" w:cs="Museo Slab 500"/>
                                <w:color w:val="404040"/>
                                <w:sz w:val="24"/>
                                <w:szCs w:val="24"/>
                              </w:rPr>
                            </w:pPr>
                            <w:r w:rsidRPr="004777A1">
                              <w:rPr>
                                <w:rFonts w:ascii="Constantia" w:hAnsi="Constantia"/>
                                <w:color w:val="404040"/>
                                <w:sz w:val="24"/>
                                <w:szCs w:val="24"/>
                              </w:rPr>
                              <w:t>What does it mean?</w:t>
                            </w:r>
                          </w:p>
                          <w:p w14:paraId="0BAF9034" w14:textId="77777777" w:rsidR="001A3616" w:rsidRPr="004777A1" w:rsidRDefault="001A3616" w:rsidP="001A3616">
                            <w:pPr>
                              <w:pStyle w:val="Default"/>
                              <w:spacing w:after="40"/>
                              <w:jc w:val="center"/>
                              <w:rPr>
                                <w:rFonts w:ascii="Constantia" w:hAnsi="Constantia"/>
                              </w:rPr>
                            </w:pPr>
                            <w:r w:rsidRPr="004777A1">
                              <w:rPr>
                                <w:rFonts w:ascii="Constantia" w:hAnsi="Constantia"/>
                                <w:i/>
                                <w:iCs/>
                                <w:sz w:val="20"/>
                                <w:szCs w:val="20"/>
                              </w:rPr>
                              <w:t>(Write it in my own words.)</w:t>
                            </w:r>
                          </w:p>
                        </w:txbxContent>
                      </v:textbox>
                    </v:shape>
                    <v:shape id="Shape 1073741831" o:spid="_x0000_s1034" type="#_x0000_t202" style="position:absolute;left:-7177;top:7404;width:18981;height:5369;rotation:-5896670fd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" filled="f" stroked="f" strokeweight="1pt">
                      <v:stroke miterlimit="4"/>
                      <v:textbox inset="4pt,4pt,4pt,4pt">
                        <w:txbxContent>
                          <w:p w14:paraId="364EDEFC" w14:textId="77777777" w:rsidR="001A3616" w:rsidRPr="004777A1" w:rsidRDefault="001A3616" w:rsidP="001A3616">
                            <w:pPr>
                              <w:pStyle w:val="Default"/>
                              <w:keepNext/>
                              <w:spacing w:before="120"/>
                              <w:jc w:val="center"/>
                              <w:outlineLvl w:val="1"/>
                              <w:rPr>
                                <w:rFonts w:ascii="Constantia" w:eastAsia="Museo Slab 500" w:hAnsi="Constantia" w:cs="Museo Slab 500"/>
                                <w:color w:val="404040"/>
                                <w:sz w:val="24"/>
                                <w:szCs w:val="24"/>
                              </w:rPr>
                            </w:pPr>
                            <w:r w:rsidRPr="004777A1">
                              <w:rPr>
                                <w:rFonts w:ascii="Constantia" w:hAnsi="Constantia"/>
                                <w:color w:val="404040"/>
                                <w:sz w:val="24"/>
                                <w:szCs w:val="24"/>
                              </w:rPr>
                              <w:t>What must I do to obey?</w:t>
                            </w:r>
                          </w:p>
                          <w:p w14:paraId="0ACD41AB" w14:textId="77777777" w:rsidR="001A3616" w:rsidRPr="004777A1" w:rsidRDefault="001A3616" w:rsidP="001A3616">
                            <w:pPr>
                              <w:pStyle w:val="Default"/>
                              <w:spacing w:after="40"/>
                              <w:jc w:val="center"/>
                              <w:rPr>
                                <w:rFonts w:ascii="Constantia" w:hAnsi="Constantia"/>
                              </w:rPr>
                            </w:pPr>
                            <w:r w:rsidRPr="004777A1">
                              <w:rPr>
                                <w:rFonts w:ascii="Constantia" w:hAnsi="Constantia"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(My </w:t>
                            </w:r>
                            <w:r w:rsidRPr="004777A1">
                              <w:rPr>
                                <w:rFonts w:ascii="Constantia" w:hAnsi="Constantia"/>
                                <w:i/>
                                <w:iCs/>
                                <w:sz w:val="20"/>
                                <w:szCs w:val="20"/>
                                <w:rtl/>
                                <w:lang w:val="ar-SA"/>
                              </w:rPr>
                              <w:t>“</w:t>
                            </w:r>
                            <w:r w:rsidRPr="004777A1">
                              <w:rPr>
                                <w:rFonts w:ascii="Constantia" w:hAnsi="Constantia"/>
                                <w:i/>
                                <w:iCs/>
                                <w:sz w:val="20"/>
                                <w:szCs w:val="20"/>
                              </w:rPr>
                              <w:t>I will…” statement.)</w:t>
                            </w:r>
                          </w:p>
                        </w:txbxContent>
                      </v:textbox>
                    </v:shape>
                    <v:shape id="Shape 1073741832" o:spid="_x0000_s1035" type="#_x0000_t202" style="position:absolute;left:39368;top:8386;width:21787;height:5017;rotation:-5896670fd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" filled="f" stroked="f" strokeweight="1pt">
                      <v:stroke miterlimit="4"/>
                      <v:textbox inset="4pt,4pt,4pt,4pt">
                        <w:txbxContent>
                          <w:p w14:paraId="2948091F" w14:textId="77777777" w:rsidR="001A3616" w:rsidRPr="004777A1" w:rsidRDefault="001A3616" w:rsidP="001A3616">
                            <w:pPr>
                              <w:pStyle w:val="Default"/>
                              <w:keepNext/>
                              <w:spacing w:before="120"/>
                              <w:jc w:val="center"/>
                              <w:outlineLvl w:val="1"/>
                              <w:rPr>
                                <w:rFonts w:ascii="Constantia" w:hAnsi="Constantia"/>
                              </w:rPr>
                            </w:pPr>
                            <w:r w:rsidRPr="004777A1">
                              <w:rPr>
                                <w:rFonts w:ascii="Constantia" w:hAnsi="Constantia"/>
                                <w:color w:val="404040"/>
                                <w:sz w:val="24"/>
                                <w:szCs w:val="24"/>
                              </w:rPr>
                              <w:t>With whom will I share?</w:t>
                            </w:r>
                          </w:p>
                        </w:txbxContent>
                      </v:textbox>
                    </v:shape>
                    <v:line id="Shape 1073741833" o:spid="_x0000_s1036" style="position:absolute;flip:y;visibility:visible;mso-wrap-style:square" from="51709,1762" to="51709,21226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" strokeweight="2pt">
                      <v:stroke miterlimit="4" joinstyle="miter"/>
                    </v:line>
                  </v:group>
                  <v:rect id="Shape 1073741835" o:spid="_x0000_s1037" style="position:absolute;left:6182;top:80250;width:22257;height:1555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" stroked="f" strokeweight="1pt">
                    <v:stroke miterlimit="4"/>
                  </v:rect>
                </v:group>
                <v:rect id="Shape 1073741837" o:spid="_x0000_s1038" style="position:absolute;left:40027;top:81483;width:28507;height:1270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" stroked="f" strokeweight="1pt">
                  <v:stroke miterlimit="4"/>
                </v:rect>
                <w10:wrap type="topAndBottom" anchorx="margin" anchory="page"/>
              </v:group>
            </w:pict>
          </mc:Fallback>
        </mc:AlternateContent>
      </w:r>
    </w:p>
    <w:p w14:paraId="126F8A70" w14:textId="77777777" w:rsidR="001A3616" w:rsidRDefault="00535400" w:rsidP="00535400">
      <w:pPr>
        <w:pStyle w:val="Title"/>
      </w:pPr>
      <w:r>
        <w:lastRenderedPageBreak/>
        <w:t>90-Day Disciple-Making Plan</w:t>
      </w:r>
    </w:p>
    <w:p w14:paraId="5C1E9372" w14:textId="77777777" w:rsidR="005C4C1F" w:rsidRPr="005C4C1F" w:rsidRDefault="00535400" w:rsidP="001A3616">
      <w:pPr>
        <w:rPr>
          <w:sz w:val="22"/>
          <w:szCs w:val="22"/>
        </w:rPr>
      </w:pPr>
      <w:r w:rsidRPr="005C4C1F">
        <w:rPr>
          <w:sz w:val="22"/>
          <w:szCs w:val="22"/>
        </w:rPr>
        <w:t>Take some time to pray and bring yourself to God. Then ask him for his direction as you work on this 90-day disciple-making plan.</w:t>
      </w:r>
      <w:r w:rsidR="005C4C1F" w:rsidRPr="005C4C1F">
        <w:rPr>
          <w:sz w:val="22"/>
          <w:szCs w:val="22"/>
        </w:rPr>
        <w:t xml:space="preserve"> </w:t>
      </w:r>
    </w:p>
    <w:p w14:paraId="1C0B756D" w14:textId="77777777" w:rsidR="005C4C1F" w:rsidRPr="005C4C1F" w:rsidRDefault="005C4C1F" w:rsidP="001A3616">
      <w:pPr>
        <w:rPr>
          <w:sz w:val="22"/>
          <w:szCs w:val="22"/>
        </w:rPr>
      </w:pPr>
    </w:p>
    <w:p w14:paraId="7EA4977B" w14:textId="77777777" w:rsidR="005C4C1F" w:rsidRPr="005C4C1F" w:rsidRDefault="005C4C1F" w:rsidP="001A3616">
      <w:pPr>
        <w:rPr>
          <w:sz w:val="22"/>
          <w:szCs w:val="22"/>
        </w:rPr>
      </w:pPr>
      <w:r w:rsidRPr="005C4C1F">
        <w:rPr>
          <w:sz w:val="22"/>
          <w:szCs w:val="22"/>
        </w:rPr>
        <w:t>Who are you called to reach?</w:t>
      </w:r>
    </w:p>
    <w:p w14:paraId="0B54556E" w14:textId="77777777" w:rsidR="005C4C1F" w:rsidRPr="005C4C1F" w:rsidRDefault="005C4C1F" w:rsidP="001A3616">
      <w:pPr>
        <w:rPr>
          <w:sz w:val="22"/>
          <w:szCs w:val="22"/>
        </w:rPr>
      </w:pPr>
    </w:p>
    <w:p w14:paraId="3D5E074C" w14:textId="77777777" w:rsidR="005C4C1F" w:rsidRPr="005C4C1F" w:rsidRDefault="005C4C1F" w:rsidP="001A3616">
      <w:pPr>
        <w:rPr>
          <w:sz w:val="22"/>
          <w:szCs w:val="22"/>
        </w:rPr>
      </w:pPr>
      <w:r w:rsidRPr="005C4C1F">
        <w:rPr>
          <w:sz w:val="22"/>
          <w:szCs w:val="22"/>
        </w:rPr>
        <w:t xml:space="preserve">Who is or might be working with you to reach them? Take </w:t>
      </w:r>
      <w:r>
        <w:rPr>
          <w:sz w:val="22"/>
          <w:szCs w:val="22"/>
        </w:rPr>
        <w:t xml:space="preserve">some </w:t>
      </w:r>
      <w:r w:rsidRPr="005C4C1F">
        <w:rPr>
          <w:sz w:val="22"/>
          <w:szCs w:val="22"/>
        </w:rPr>
        <w:t xml:space="preserve">more time to pray and listen to God as you answer this. </w:t>
      </w:r>
    </w:p>
    <w:p w14:paraId="5B4ABA23" w14:textId="77777777" w:rsidR="005C4C1F" w:rsidRPr="005C4C1F" w:rsidRDefault="005C4C1F" w:rsidP="001A3616">
      <w:pPr>
        <w:rPr>
          <w:sz w:val="22"/>
          <w:szCs w:val="22"/>
        </w:rPr>
      </w:pPr>
    </w:p>
    <w:p w14:paraId="5CD3AE26" w14:textId="77777777" w:rsidR="005C4C1F" w:rsidRPr="005C4C1F" w:rsidRDefault="005C4C1F" w:rsidP="001A3616">
      <w:pPr>
        <w:rPr>
          <w:sz w:val="22"/>
          <w:szCs w:val="22"/>
        </w:rPr>
      </w:pPr>
    </w:p>
    <w:p w14:paraId="3FCCD50D" w14:textId="77777777" w:rsidR="00535400" w:rsidRPr="005C4C1F" w:rsidRDefault="005C4C1F" w:rsidP="001A3616">
      <w:pPr>
        <w:rPr>
          <w:sz w:val="22"/>
          <w:szCs w:val="22"/>
        </w:rPr>
      </w:pPr>
      <w:r w:rsidRPr="005C4C1F">
        <w:rPr>
          <w:sz w:val="22"/>
          <w:szCs w:val="22"/>
        </w:rPr>
        <w:t>How many Discovery Groups would you like to see begun in the next 90 days?</w:t>
      </w:r>
    </w:p>
    <w:p w14:paraId="3016271F" w14:textId="77777777" w:rsidR="00535400" w:rsidRPr="005C4C1F" w:rsidRDefault="00535400" w:rsidP="001A3616">
      <w:pPr>
        <w:rPr>
          <w:sz w:val="22"/>
          <w:szCs w:val="22"/>
        </w:rPr>
      </w:pPr>
    </w:p>
    <w:p w14:paraId="5CE78A1B" w14:textId="77777777" w:rsidR="00535400" w:rsidRPr="005C4C1F" w:rsidRDefault="00535400" w:rsidP="001A3616">
      <w:pPr>
        <w:rPr>
          <w:sz w:val="13"/>
          <w:szCs w:val="13"/>
        </w:rPr>
      </w:pPr>
      <w:r w:rsidRPr="005C4C1F">
        <w:rPr>
          <w:sz w:val="22"/>
          <w:szCs w:val="22"/>
        </w:rPr>
        <w:t xml:space="preserve">Pick 2 growth areas in each column. Then write out your plans to grow yourself and your team in </w:t>
      </w:r>
      <w:r w:rsidR="005C4C1F">
        <w:rPr>
          <w:sz w:val="22"/>
          <w:szCs w:val="22"/>
        </w:rPr>
        <w:t>those</w:t>
      </w:r>
      <w:r w:rsidRPr="005C4C1F">
        <w:rPr>
          <w:sz w:val="22"/>
          <w:szCs w:val="22"/>
        </w:rPr>
        <w:t xml:space="preserve"> area</w:t>
      </w:r>
      <w:r w:rsidR="005C4C1F">
        <w:rPr>
          <w:sz w:val="22"/>
          <w:szCs w:val="22"/>
        </w:rPr>
        <w:t>s</w:t>
      </w:r>
      <w:r w:rsidRPr="005C4C1F">
        <w:rPr>
          <w:sz w:val="22"/>
          <w:szCs w:val="22"/>
        </w:rPr>
        <w:t>. These are tentative plans that you will refine in collaboration with your team</w:t>
      </w:r>
      <w:r w:rsidR="005C4C1F">
        <w:rPr>
          <w:sz w:val="22"/>
          <w:szCs w:val="22"/>
        </w:rPr>
        <w:t>mates</w:t>
      </w:r>
      <w:r w:rsidRPr="005C4C1F">
        <w:rPr>
          <w:sz w:val="22"/>
          <w:szCs w:val="22"/>
        </w:rPr>
        <w:t>.</w:t>
      </w:r>
      <w:r w:rsidR="005C4C1F" w:rsidRPr="005C4C1F">
        <w:rPr>
          <w:sz w:val="22"/>
          <w:szCs w:val="22"/>
        </w:rPr>
        <w:t xml:space="preserve"> Feel free to use more paper, if needed!</w:t>
      </w:r>
    </w:p>
    <w:p w14:paraId="39AA1057" w14:textId="77777777" w:rsidR="00535400" w:rsidRPr="005C4C1F" w:rsidRDefault="00535400" w:rsidP="001A3616">
      <w:pPr>
        <w:rPr>
          <w:sz w:val="15"/>
          <w:szCs w:val="15"/>
        </w:rPr>
      </w:pPr>
    </w:p>
    <w:tbl>
      <w:tblPr>
        <w:tblW w:w="9775" w:type="dxa"/>
        <w:tblInd w:w="-10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2443"/>
        <w:gridCol w:w="2444"/>
        <w:gridCol w:w="2444"/>
        <w:gridCol w:w="2444"/>
      </w:tblGrid>
      <w:tr w:rsidR="00535400" w:rsidRPr="00535400" w14:paraId="448D42D5" w14:textId="77777777" w:rsidTr="00906A35">
        <w:trPr>
          <w:trHeight w:val="257"/>
        </w:trPr>
        <w:tc>
          <w:tcPr>
            <w:tcW w:w="1250" w:type="pct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00000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C41ADF9" w14:textId="77777777" w:rsidR="00535400" w:rsidRPr="00906A35" w:rsidRDefault="00535400" w:rsidP="00535400">
            <w:pPr>
              <w:jc w:val="center"/>
              <w:rPr>
                <w:rFonts w:ascii="Arial Black" w:hAnsi="Arial Black"/>
                <w:b/>
                <w:bCs/>
                <w:color w:val="F9FFF6"/>
                <w:sz w:val="22"/>
                <w:szCs w:val="22"/>
              </w:rPr>
            </w:pPr>
            <w:r w:rsidRPr="00906A35">
              <w:rPr>
                <w:rFonts w:ascii="Arial Black" w:hAnsi="Arial Black"/>
                <w:b/>
                <w:bCs/>
                <w:color w:val="F9FFF6"/>
                <w:sz w:val="22"/>
                <w:szCs w:val="22"/>
              </w:rPr>
              <w:t>Growth Area</w:t>
            </w:r>
          </w:p>
        </w:tc>
        <w:tc>
          <w:tcPr>
            <w:tcW w:w="1250" w:type="pct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00000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EBC1788" w14:textId="77777777" w:rsidR="00535400" w:rsidRPr="00906A35" w:rsidRDefault="00535400" w:rsidP="00535400">
            <w:pPr>
              <w:jc w:val="center"/>
              <w:rPr>
                <w:rFonts w:ascii="Arial Black" w:hAnsi="Arial Black"/>
                <w:b/>
                <w:bCs/>
                <w:color w:val="F9FFF6"/>
                <w:sz w:val="22"/>
                <w:szCs w:val="22"/>
              </w:rPr>
            </w:pPr>
            <w:r w:rsidRPr="00906A35">
              <w:rPr>
                <w:rFonts w:ascii="Arial Black" w:hAnsi="Arial Black"/>
                <w:b/>
                <w:bCs/>
                <w:color w:val="F9FFF6"/>
                <w:sz w:val="22"/>
                <w:szCs w:val="22"/>
              </w:rPr>
              <w:t>Days 1-30</w:t>
            </w:r>
          </w:p>
        </w:tc>
        <w:tc>
          <w:tcPr>
            <w:tcW w:w="1250" w:type="pct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00000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0DF695D" w14:textId="77777777" w:rsidR="00535400" w:rsidRPr="00906A35" w:rsidRDefault="00535400" w:rsidP="00535400">
            <w:pPr>
              <w:jc w:val="center"/>
              <w:rPr>
                <w:rFonts w:ascii="Arial Black" w:hAnsi="Arial Black"/>
                <w:b/>
                <w:bCs/>
                <w:color w:val="F9FFF6"/>
                <w:sz w:val="22"/>
                <w:szCs w:val="22"/>
              </w:rPr>
            </w:pPr>
            <w:r w:rsidRPr="00906A35">
              <w:rPr>
                <w:rFonts w:ascii="Arial Black" w:hAnsi="Arial Black"/>
                <w:b/>
                <w:bCs/>
                <w:color w:val="F9FFF6"/>
                <w:sz w:val="22"/>
                <w:szCs w:val="22"/>
              </w:rPr>
              <w:t>Days 31-60</w:t>
            </w:r>
          </w:p>
        </w:tc>
        <w:tc>
          <w:tcPr>
            <w:tcW w:w="1250" w:type="pct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00000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5D9EE06" w14:textId="77777777" w:rsidR="00535400" w:rsidRPr="00906A35" w:rsidRDefault="00535400" w:rsidP="00535400">
            <w:pPr>
              <w:jc w:val="center"/>
              <w:rPr>
                <w:rFonts w:ascii="Arial Black" w:hAnsi="Arial Black"/>
                <w:b/>
                <w:bCs/>
                <w:color w:val="F9FFF6"/>
                <w:sz w:val="22"/>
                <w:szCs w:val="22"/>
              </w:rPr>
            </w:pPr>
            <w:r w:rsidRPr="00906A35">
              <w:rPr>
                <w:rFonts w:ascii="Arial Black" w:hAnsi="Arial Black"/>
                <w:b/>
                <w:bCs/>
                <w:color w:val="F9FFF6"/>
                <w:sz w:val="22"/>
                <w:szCs w:val="22"/>
              </w:rPr>
              <w:t>Days 61-90</w:t>
            </w:r>
          </w:p>
        </w:tc>
      </w:tr>
      <w:tr w:rsidR="00535400" w:rsidRPr="00535400" w14:paraId="4A48B706" w14:textId="77777777" w:rsidTr="00906A35">
        <w:trPr>
          <w:trHeight w:val="279"/>
        </w:trPr>
        <w:tc>
          <w:tcPr>
            <w:tcW w:w="1250" w:type="pct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BCBCB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A49B985" w14:textId="77777777" w:rsidR="00535400" w:rsidRPr="00906A35" w:rsidRDefault="00535400" w:rsidP="00535400">
            <w:pPr>
              <w:rPr>
                <w:sz w:val="22"/>
                <w:szCs w:val="22"/>
              </w:rPr>
            </w:pPr>
            <w:r w:rsidRPr="00906A35">
              <w:rPr>
                <w:b/>
                <w:bCs/>
                <w:sz w:val="22"/>
                <w:szCs w:val="22"/>
              </w:rPr>
              <w:t>God’s Heart</w:t>
            </w:r>
          </w:p>
        </w:tc>
        <w:tc>
          <w:tcPr>
            <w:tcW w:w="1250" w:type="pct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BCBCB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95F22D7" w14:textId="77777777" w:rsidR="00535400" w:rsidRPr="00906A35" w:rsidRDefault="00535400" w:rsidP="00535400">
            <w:pPr>
              <w:rPr>
                <w:sz w:val="22"/>
                <w:szCs w:val="22"/>
              </w:rPr>
            </w:pPr>
          </w:p>
        </w:tc>
        <w:tc>
          <w:tcPr>
            <w:tcW w:w="1250" w:type="pct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BCBCB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1C8984D" w14:textId="77777777" w:rsidR="00535400" w:rsidRPr="00906A35" w:rsidRDefault="00535400" w:rsidP="00535400">
            <w:pPr>
              <w:rPr>
                <w:sz w:val="22"/>
                <w:szCs w:val="22"/>
              </w:rPr>
            </w:pPr>
          </w:p>
        </w:tc>
        <w:tc>
          <w:tcPr>
            <w:tcW w:w="1250" w:type="pct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BCBCB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787A81A" w14:textId="77777777" w:rsidR="00535400" w:rsidRPr="00906A35" w:rsidRDefault="00535400" w:rsidP="00535400">
            <w:pPr>
              <w:rPr>
                <w:sz w:val="22"/>
                <w:szCs w:val="22"/>
              </w:rPr>
            </w:pPr>
          </w:p>
        </w:tc>
      </w:tr>
      <w:tr w:rsidR="00535400" w:rsidRPr="00535400" w14:paraId="330558E4" w14:textId="77777777" w:rsidTr="00906A35">
        <w:trPr>
          <w:trHeight w:val="279"/>
        </w:trPr>
        <w:tc>
          <w:tcPr>
            <w:tcW w:w="1250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2A24941" w14:textId="77777777" w:rsidR="00535400" w:rsidRPr="00906A35" w:rsidRDefault="00535400" w:rsidP="00535400">
            <w:pPr>
              <w:rPr>
                <w:sz w:val="22"/>
                <w:szCs w:val="22"/>
              </w:rPr>
            </w:pPr>
            <w:r w:rsidRPr="00906A35">
              <w:rPr>
                <w:b/>
                <w:bCs/>
                <w:sz w:val="22"/>
                <w:szCs w:val="22"/>
              </w:rPr>
              <w:t>Pray</w:t>
            </w:r>
          </w:p>
        </w:tc>
        <w:tc>
          <w:tcPr>
            <w:tcW w:w="1250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6E127EC" w14:textId="77777777" w:rsidR="00535400" w:rsidRPr="00906A35" w:rsidRDefault="00535400" w:rsidP="00535400">
            <w:pPr>
              <w:rPr>
                <w:sz w:val="22"/>
                <w:szCs w:val="22"/>
              </w:rPr>
            </w:pPr>
          </w:p>
        </w:tc>
        <w:tc>
          <w:tcPr>
            <w:tcW w:w="1250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6C52C08" w14:textId="77777777" w:rsidR="00535400" w:rsidRPr="00906A35" w:rsidRDefault="00535400" w:rsidP="00535400">
            <w:pPr>
              <w:rPr>
                <w:sz w:val="22"/>
                <w:szCs w:val="22"/>
              </w:rPr>
            </w:pPr>
          </w:p>
        </w:tc>
        <w:tc>
          <w:tcPr>
            <w:tcW w:w="1250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536D139" w14:textId="77777777" w:rsidR="00535400" w:rsidRPr="00906A35" w:rsidRDefault="00535400" w:rsidP="00535400">
            <w:pPr>
              <w:rPr>
                <w:sz w:val="22"/>
                <w:szCs w:val="22"/>
              </w:rPr>
            </w:pPr>
          </w:p>
        </w:tc>
      </w:tr>
      <w:tr w:rsidR="00535400" w:rsidRPr="00535400" w14:paraId="1FBF4A57" w14:textId="77777777" w:rsidTr="00906A35">
        <w:trPr>
          <w:trHeight w:val="279"/>
        </w:trPr>
        <w:tc>
          <w:tcPr>
            <w:tcW w:w="1250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BCBCB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F2FECDB" w14:textId="77777777" w:rsidR="00535400" w:rsidRPr="00906A35" w:rsidRDefault="00535400" w:rsidP="00535400">
            <w:pPr>
              <w:rPr>
                <w:sz w:val="22"/>
                <w:szCs w:val="22"/>
              </w:rPr>
            </w:pPr>
            <w:r w:rsidRPr="00906A35">
              <w:rPr>
                <w:b/>
                <w:bCs/>
                <w:sz w:val="22"/>
                <w:szCs w:val="22"/>
              </w:rPr>
              <w:t>Engage</w:t>
            </w:r>
          </w:p>
        </w:tc>
        <w:tc>
          <w:tcPr>
            <w:tcW w:w="1250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BCBCB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C9E7915" w14:textId="77777777" w:rsidR="00535400" w:rsidRPr="00906A35" w:rsidRDefault="00535400" w:rsidP="00535400">
            <w:pPr>
              <w:rPr>
                <w:sz w:val="22"/>
                <w:szCs w:val="22"/>
              </w:rPr>
            </w:pPr>
          </w:p>
        </w:tc>
        <w:tc>
          <w:tcPr>
            <w:tcW w:w="1250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BCBCB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697E749" w14:textId="77777777" w:rsidR="00535400" w:rsidRPr="00906A35" w:rsidRDefault="00535400" w:rsidP="00535400">
            <w:pPr>
              <w:rPr>
                <w:sz w:val="22"/>
                <w:szCs w:val="22"/>
              </w:rPr>
            </w:pPr>
          </w:p>
        </w:tc>
        <w:tc>
          <w:tcPr>
            <w:tcW w:w="1250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BCBCB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C908808" w14:textId="77777777" w:rsidR="00535400" w:rsidRPr="00906A35" w:rsidRDefault="00535400" w:rsidP="00535400">
            <w:pPr>
              <w:rPr>
                <w:sz w:val="22"/>
                <w:szCs w:val="22"/>
              </w:rPr>
            </w:pPr>
          </w:p>
        </w:tc>
      </w:tr>
      <w:tr w:rsidR="00535400" w:rsidRPr="00535400" w14:paraId="221160DC" w14:textId="77777777" w:rsidTr="00906A35">
        <w:trPr>
          <w:trHeight w:val="279"/>
        </w:trPr>
        <w:tc>
          <w:tcPr>
            <w:tcW w:w="1250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8939E43" w14:textId="77777777" w:rsidR="00535400" w:rsidRPr="00906A35" w:rsidRDefault="00535400" w:rsidP="00535400">
            <w:pPr>
              <w:rPr>
                <w:sz w:val="22"/>
                <w:szCs w:val="22"/>
              </w:rPr>
            </w:pPr>
            <w:r w:rsidRPr="00906A35">
              <w:rPr>
                <w:b/>
                <w:bCs/>
                <w:sz w:val="22"/>
                <w:szCs w:val="22"/>
              </w:rPr>
              <w:t>Find</w:t>
            </w:r>
          </w:p>
        </w:tc>
        <w:tc>
          <w:tcPr>
            <w:tcW w:w="1250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22B1BBA" w14:textId="77777777" w:rsidR="00535400" w:rsidRPr="00906A35" w:rsidRDefault="00535400" w:rsidP="00535400">
            <w:pPr>
              <w:rPr>
                <w:sz w:val="22"/>
                <w:szCs w:val="22"/>
              </w:rPr>
            </w:pPr>
          </w:p>
        </w:tc>
        <w:tc>
          <w:tcPr>
            <w:tcW w:w="1250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AD36890" w14:textId="77777777" w:rsidR="00535400" w:rsidRPr="00906A35" w:rsidRDefault="00535400" w:rsidP="00535400">
            <w:pPr>
              <w:rPr>
                <w:sz w:val="22"/>
                <w:szCs w:val="22"/>
              </w:rPr>
            </w:pPr>
          </w:p>
        </w:tc>
        <w:tc>
          <w:tcPr>
            <w:tcW w:w="1250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B5F4CC8" w14:textId="77777777" w:rsidR="00535400" w:rsidRPr="00906A35" w:rsidRDefault="00535400" w:rsidP="00535400">
            <w:pPr>
              <w:rPr>
                <w:sz w:val="22"/>
                <w:szCs w:val="22"/>
              </w:rPr>
            </w:pPr>
          </w:p>
        </w:tc>
      </w:tr>
      <w:tr w:rsidR="00535400" w:rsidRPr="00535400" w14:paraId="1548B35A" w14:textId="77777777" w:rsidTr="00906A35">
        <w:trPr>
          <w:trHeight w:val="279"/>
        </w:trPr>
        <w:tc>
          <w:tcPr>
            <w:tcW w:w="1250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BCBCB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FBDA759" w14:textId="77777777" w:rsidR="00535400" w:rsidRPr="00906A35" w:rsidRDefault="00535400" w:rsidP="00535400">
            <w:pPr>
              <w:rPr>
                <w:sz w:val="22"/>
                <w:szCs w:val="22"/>
              </w:rPr>
            </w:pPr>
            <w:r w:rsidRPr="00906A35">
              <w:rPr>
                <w:b/>
                <w:bCs/>
                <w:sz w:val="22"/>
                <w:szCs w:val="22"/>
              </w:rPr>
              <w:t>Discover</w:t>
            </w:r>
          </w:p>
        </w:tc>
        <w:tc>
          <w:tcPr>
            <w:tcW w:w="1250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BCBCB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9C9C97C" w14:textId="77777777" w:rsidR="00535400" w:rsidRPr="00906A35" w:rsidRDefault="00535400" w:rsidP="00535400">
            <w:pPr>
              <w:rPr>
                <w:sz w:val="22"/>
                <w:szCs w:val="22"/>
              </w:rPr>
            </w:pPr>
          </w:p>
        </w:tc>
        <w:tc>
          <w:tcPr>
            <w:tcW w:w="1250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BCBCB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D43972D" w14:textId="77777777" w:rsidR="00535400" w:rsidRPr="00906A35" w:rsidRDefault="00535400" w:rsidP="00535400">
            <w:pPr>
              <w:rPr>
                <w:sz w:val="22"/>
                <w:szCs w:val="22"/>
              </w:rPr>
            </w:pPr>
          </w:p>
        </w:tc>
        <w:tc>
          <w:tcPr>
            <w:tcW w:w="1250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BCBCB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50B8060" w14:textId="77777777" w:rsidR="00535400" w:rsidRPr="00906A35" w:rsidRDefault="00535400" w:rsidP="00535400">
            <w:pPr>
              <w:rPr>
                <w:sz w:val="22"/>
                <w:szCs w:val="22"/>
              </w:rPr>
            </w:pPr>
          </w:p>
        </w:tc>
      </w:tr>
      <w:tr w:rsidR="00535400" w:rsidRPr="00535400" w14:paraId="5DBC631E" w14:textId="77777777" w:rsidTr="00906A35">
        <w:trPr>
          <w:trHeight w:val="279"/>
        </w:trPr>
        <w:tc>
          <w:tcPr>
            <w:tcW w:w="1250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1153A52" w14:textId="77777777" w:rsidR="00535400" w:rsidRPr="00906A35" w:rsidRDefault="00535400" w:rsidP="00535400">
            <w:pPr>
              <w:rPr>
                <w:sz w:val="22"/>
                <w:szCs w:val="22"/>
              </w:rPr>
            </w:pPr>
            <w:r w:rsidRPr="00906A35">
              <w:rPr>
                <w:b/>
                <w:bCs/>
                <w:sz w:val="22"/>
                <w:szCs w:val="22"/>
              </w:rPr>
              <w:t>Assemble</w:t>
            </w:r>
          </w:p>
        </w:tc>
        <w:tc>
          <w:tcPr>
            <w:tcW w:w="1250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66B1F39" w14:textId="77777777" w:rsidR="00535400" w:rsidRPr="00906A35" w:rsidRDefault="00535400" w:rsidP="00535400">
            <w:pPr>
              <w:rPr>
                <w:sz w:val="22"/>
                <w:szCs w:val="22"/>
              </w:rPr>
            </w:pPr>
          </w:p>
        </w:tc>
        <w:tc>
          <w:tcPr>
            <w:tcW w:w="1250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699B9D5" w14:textId="77777777" w:rsidR="00535400" w:rsidRPr="00906A35" w:rsidRDefault="00535400" w:rsidP="00535400">
            <w:pPr>
              <w:rPr>
                <w:sz w:val="22"/>
                <w:szCs w:val="22"/>
              </w:rPr>
            </w:pPr>
          </w:p>
        </w:tc>
        <w:tc>
          <w:tcPr>
            <w:tcW w:w="1250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27AD7FA" w14:textId="77777777" w:rsidR="00535400" w:rsidRPr="00906A35" w:rsidRDefault="00535400" w:rsidP="00535400">
            <w:pPr>
              <w:rPr>
                <w:sz w:val="22"/>
                <w:szCs w:val="22"/>
              </w:rPr>
            </w:pPr>
          </w:p>
        </w:tc>
      </w:tr>
      <w:tr w:rsidR="00535400" w:rsidRPr="00535400" w14:paraId="5C2FF120" w14:textId="77777777" w:rsidTr="00906A35">
        <w:trPr>
          <w:trHeight w:val="279"/>
        </w:trPr>
        <w:tc>
          <w:tcPr>
            <w:tcW w:w="1250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BCBCB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F3352D0" w14:textId="77777777" w:rsidR="00535400" w:rsidRPr="00906A35" w:rsidRDefault="00535400" w:rsidP="00535400">
            <w:pPr>
              <w:rPr>
                <w:sz w:val="22"/>
                <w:szCs w:val="22"/>
              </w:rPr>
            </w:pPr>
            <w:r w:rsidRPr="00906A35">
              <w:rPr>
                <w:b/>
                <w:bCs/>
                <w:sz w:val="22"/>
                <w:szCs w:val="22"/>
              </w:rPr>
              <w:t>Multiply</w:t>
            </w:r>
          </w:p>
        </w:tc>
        <w:tc>
          <w:tcPr>
            <w:tcW w:w="1250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BCBCB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EFCB208" w14:textId="77777777" w:rsidR="00535400" w:rsidRPr="00906A35" w:rsidRDefault="00535400" w:rsidP="00535400">
            <w:pPr>
              <w:rPr>
                <w:sz w:val="22"/>
                <w:szCs w:val="22"/>
              </w:rPr>
            </w:pPr>
          </w:p>
        </w:tc>
        <w:tc>
          <w:tcPr>
            <w:tcW w:w="1250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BCBCB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F46A6CA" w14:textId="77777777" w:rsidR="00535400" w:rsidRPr="00906A35" w:rsidRDefault="00535400" w:rsidP="00535400">
            <w:pPr>
              <w:rPr>
                <w:sz w:val="22"/>
                <w:szCs w:val="22"/>
              </w:rPr>
            </w:pPr>
          </w:p>
        </w:tc>
        <w:tc>
          <w:tcPr>
            <w:tcW w:w="1250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BCBCB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4794A9B" w14:textId="77777777" w:rsidR="00535400" w:rsidRPr="00906A35" w:rsidRDefault="00535400" w:rsidP="00535400">
            <w:pPr>
              <w:rPr>
                <w:sz w:val="22"/>
                <w:szCs w:val="22"/>
              </w:rPr>
            </w:pPr>
          </w:p>
        </w:tc>
      </w:tr>
    </w:tbl>
    <w:p w14:paraId="36424A24" w14:textId="77777777" w:rsidR="00535400" w:rsidRPr="005C4C1F" w:rsidRDefault="00535400" w:rsidP="001A3616">
      <w:pPr>
        <w:rPr>
          <w:sz w:val="13"/>
          <w:szCs w:val="13"/>
        </w:rPr>
      </w:pPr>
    </w:p>
    <w:p w14:paraId="2823280A" w14:textId="77777777" w:rsidR="00535400" w:rsidRPr="00906A35" w:rsidRDefault="00535400" w:rsidP="005C4C1F">
      <w:pPr>
        <w:pStyle w:val="Heading2"/>
        <w:rPr>
          <w:rFonts w:ascii="Constantia" w:hAnsi="Constantia"/>
          <w:b w:val="0"/>
          <w:bCs w:val="0"/>
          <w:sz w:val="22"/>
          <w:szCs w:val="22"/>
        </w:rPr>
      </w:pPr>
      <w:r w:rsidRPr="00906A35">
        <w:rPr>
          <w:rFonts w:ascii="Constantia" w:hAnsi="Constantia"/>
          <w:b w:val="0"/>
          <w:bCs w:val="0"/>
          <w:sz w:val="22"/>
          <w:szCs w:val="22"/>
        </w:rPr>
        <w:t>Day 1-30 Tentative Plan</w:t>
      </w:r>
    </w:p>
    <w:p w14:paraId="67C3BCC1" w14:textId="77777777" w:rsidR="005C4C1F" w:rsidRPr="00906A35" w:rsidRDefault="005C4C1F" w:rsidP="005C4C1F">
      <w:pPr>
        <w:pStyle w:val="ListParagraph"/>
        <w:numPr>
          <w:ilvl w:val="0"/>
          <w:numId w:val="9"/>
        </w:numPr>
        <w:rPr>
          <w:sz w:val="22"/>
          <w:szCs w:val="22"/>
        </w:rPr>
      </w:pPr>
      <w:bookmarkStart w:id="0" w:name="OLE_LINK1"/>
      <w:bookmarkStart w:id="1" w:name="OLE_LINK2"/>
    </w:p>
    <w:p w14:paraId="5B2D2FFF" w14:textId="77777777" w:rsidR="005C4C1F" w:rsidRPr="00906A35" w:rsidRDefault="005C4C1F" w:rsidP="005C4C1F">
      <w:pPr>
        <w:pStyle w:val="ListParagraph"/>
        <w:numPr>
          <w:ilvl w:val="0"/>
          <w:numId w:val="9"/>
        </w:numPr>
        <w:rPr>
          <w:sz w:val="22"/>
          <w:szCs w:val="22"/>
        </w:rPr>
      </w:pPr>
    </w:p>
    <w:bookmarkEnd w:id="0"/>
    <w:bookmarkEnd w:id="1"/>
    <w:p w14:paraId="6F973B73" w14:textId="77777777" w:rsidR="005C4C1F" w:rsidRPr="00906A35" w:rsidRDefault="005C4C1F" w:rsidP="005C4C1F">
      <w:pPr>
        <w:pStyle w:val="ListParagraph"/>
        <w:numPr>
          <w:ilvl w:val="0"/>
          <w:numId w:val="9"/>
        </w:numPr>
        <w:rPr>
          <w:sz w:val="22"/>
          <w:szCs w:val="22"/>
        </w:rPr>
      </w:pPr>
    </w:p>
    <w:p w14:paraId="17D0A79C" w14:textId="77777777" w:rsidR="005C4C1F" w:rsidRPr="00906A35" w:rsidRDefault="005C4C1F" w:rsidP="005C4C1F">
      <w:pPr>
        <w:rPr>
          <w:sz w:val="22"/>
          <w:szCs w:val="22"/>
        </w:rPr>
      </w:pPr>
    </w:p>
    <w:p w14:paraId="3ABAD6D3" w14:textId="77777777" w:rsidR="005C4C1F" w:rsidRPr="00906A35" w:rsidRDefault="005C4C1F" w:rsidP="005C4C1F">
      <w:pPr>
        <w:pStyle w:val="Heading2"/>
        <w:rPr>
          <w:rFonts w:ascii="Constantia" w:hAnsi="Constantia"/>
          <w:b w:val="0"/>
          <w:bCs w:val="0"/>
          <w:sz w:val="22"/>
          <w:szCs w:val="22"/>
        </w:rPr>
      </w:pPr>
      <w:r w:rsidRPr="00906A35">
        <w:rPr>
          <w:rFonts w:ascii="Constantia" w:hAnsi="Constantia"/>
          <w:b w:val="0"/>
          <w:bCs w:val="0"/>
          <w:sz w:val="22"/>
          <w:szCs w:val="22"/>
        </w:rPr>
        <w:t>Day 31-60 Tentative Plan</w:t>
      </w:r>
    </w:p>
    <w:p w14:paraId="2CD03D9C" w14:textId="77777777" w:rsidR="005C4C1F" w:rsidRPr="00906A35" w:rsidRDefault="005C4C1F" w:rsidP="005C4C1F">
      <w:pPr>
        <w:pStyle w:val="ListParagraph"/>
        <w:numPr>
          <w:ilvl w:val="0"/>
          <w:numId w:val="9"/>
        </w:numPr>
        <w:rPr>
          <w:sz w:val="22"/>
          <w:szCs w:val="22"/>
        </w:rPr>
      </w:pPr>
    </w:p>
    <w:p w14:paraId="4BD86529" w14:textId="77777777" w:rsidR="005C4C1F" w:rsidRPr="00906A35" w:rsidRDefault="005C4C1F" w:rsidP="005C4C1F">
      <w:pPr>
        <w:pStyle w:val="ListParagraph"/>
        <w:numPr>
          <w:ilvl w:val="0"/>
          <w:numId w:val="9"/>
        </w:numPr>
        <w:rPr>
          <w:sz w:val="22"/>
          <w:szCs w:val="22"/>
        </w:rPr>
      </w:pPr>
    </w:p>
    <w:p w14:paraId="47ADA76B" w14:textId="77777777" w:rsidR="005C4C1F" w:rsidRPr="00906A35" w:rsidRDefault="005C4C1F" w:rsidP="005C4C1F">
      <w:pPr>
        <w:pStyle w:val="ListParagraph"/>
        <w:numPr>
          <w:ilvl w:val="0"/>
          <w:numId w:val="9"/>
        </w:numPr>
        <w:rPr>
          <w:sz w:val="22"/>
          <w:szCs w:val="22"/>
        </w:rPr>
      </w:pPr>
    </w:p>
    <w:p w14:paraId="6BFC7F52" w14:textId="77777777" w:rsidR="005C4C1F" w:rsidRPr="00906A35" w:rsidRDefault="005C4C1F" w:rsidP="005C4C1F">
      <w:pPr>
        <w:rPr>
          <w:sz w:val="22"/>
          <w:szCs w:val="22"/>
        </w:rPr>
      </w:pPr>
    </w:p>
    <w:p w14:paraId="50AD699E" w14:textId="77777777" w:rsidR="005C4C1F" w:rsidRPr="00906A35" w:rsidRDefault="005C4C1F" w:rsidP="005C4C1F">
      <w:pPr>
        <w:pStyle w:val="Heading2"/>
        <w:rPr>
          <w:rFonts w:ascii="Constantia" w:hAnsi="Constantia"/>
          <w:b w:val="0"/>
          <w:bCs w:val="0"/>
          <w:sz w:val="22"/>
          <w:szCs w:val="22"/>
        </w:rPr>
      </w:pPr>
      <w:r w:rsidRPr="00906A35">
        <w:rPr>
          <w:rFonts w:ascii="Constantia" w:hAnsi="Constantia"/>
          <w:b w:val="0"/>
          <w:bCs w:val="0"/>
          <w:sz w:val="22"/>
          <w:szCs w:val="22"/>
        </w:rPr>
        <w:t>Day 61-90 Tentative Plan</w:t>
      </w:r>
    </w:p>
    <w:p w14:paraId="27B9C3EB" w14:textId="77777777" w:rsidR="005C4C1F" w:rsidRPr="00906A35" w:rsidRDefault="005C4C1F" w:rsidP="005C4C1F">
      <w:pPr>
        <w:pStyle w:val="ListParagraph"/>
        <w:numPr>
          <w:ilvl w:val="0"/>
          <w:numId w:val="9"/>
        </w:numPr>
        <w:rPr>
          <w:sz w:val="22"/>
          <w:szCs w:val="22"/>
        </w:rPr>
      </w:pPr>
    </w:p>
    <w:p w14:paraId="1C9DC8F8" w14:textId="4E95E045" w:rsidR="005C4C1F" w:rsidRDefault="00906A35" w:rsidP="005C4C1F">
      <w:pPr>
        <w:pStyle w:val="ListParagraph"/>
        <w:numPr>
          <w:ilvl w:val="0"/>
          <w:numId w:val="9"/>
        </w:numPr>
        <w:rPr>
          <w:sz w:val="22"/>
          <w:szCs w:val="22"/>
        </w:rPr>
      </w:pPr>
      <w:r>
        <w:rPr>
          <w:sz w:val="22"/>
          <w:szCs w:val="22"/>
        </w:rPr>
        <w:t xml:space="preserve"> </w:t>
      </w:r>
    </w:p>
    <w:p w14:paraId="66C9A2D0" w14:textId="078DABFE" w:rsidR="00906A35" w:rsidRDefault="00906A35" w:rsidP="005C4C1F">
      <w:pPr>
        <w:pStyle w:val="ListParagraph"/>
        <w:numPr>
          <w:ilvl w:val="0"/>
          <w:numId w:val="9"/>
        </w:numPr>
        <w:rPr>
          <w:sz w:val="22"/>
          <w:szCs w:val="22"/>
        </w:rPr>
      </w:pPr>
      <w:r>
        <w:rPr>
          <w:sz w:val="22"/>
          <w:szCs w:val="22"/>
        </w:rPr>
        <w:t xml:space="preserve"> </w:t>
      </w:r>
    </w:p>
    <w:p w14:paraId="610BEA8A" w14:textId="77777777" w:rsidR="00906A35" w:rsidRPr="00906A35" w:rsidRDefault="00906A35" w:rsidP="00906A35">
      <w:pPr>
        <w:rPr>
          <w:sz w:val="22"/>
          <w:szCs w:val="22"/>
        </w:rPr>
      </w:pPr>
    </w:p>
    <w:p w14:paraId="6C338737" w14:textId="1AA0F4C8" w:rsidR="005C4C1F" w:rsidRPr="00906A35" w:rsidRDefault="00906A35" w:rsidP="00906A35">
      <w:pPr>
        <w:rPr>
          <w:sz w:val="22"/>
          <w:szCs w:val="22"/>
        </w:rPr>
      </w:pPr>
      <w:r w:rsidRPr="00906A35">
        <w:rPr>
          <w:sz w:val="22"/>
          <w:szCs w:val="22"/>
        </w:rPr>
        <w:t>What will you do in the next 48 hours to begin implementing your plan?</w:t>
      </w:r>
    </w:p>
    <w:sectPr w:rsidR="005C4C1F" w:rsidRPr="00906A35" w:rsidSect="00BF31B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50FA3FF" w14:textId="77777777" w:rsidR="00F05938" w:rsidRDefault="00F05938" w:rsidP="001A3616">
      <w:r>
        <w:separator/>
      </w:r>
    </w:p>
  </w:endnote>
  <w:endnote w:type="continuationSeparator" w:id="0">
    <w:p w14:paraId="16DFD47F" w14:textId="77777777" w:rsidR="00F05938" w:rsidRDefault="00F05938" w:rsidP="001A36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 Narrow">
    <w:altName w:val="﷽﷽﷽﷽﷽﷽﷽﷽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Futura Bold">
    <w:altName w:val="Futura"/>
    <w:panose1 w:val="020B0802020204020204"/>
    <w:charset w:val="00"/>
    <w:family w:val="swiss"/>
    <w:pitch w:val="variable"/>
    <w:sig w:usb0="A00002AF" w:usb1="5000214A" w:usb2="00000000" w:usb3="00000000" w:csb0="0000009F" w:csb1="00000000"/>
  </w:font>
  <w:font w:name="Museo Slab 500">
    <w:altName w:val="Calibri"/>
    <w:panose1 w:val="020B0604020202020204"/>
    <w:charset w:val="4D"/>
    <w:family w:val="auto"/>
    <w:notTrueType/>
    <w:pitch w:val="variable"/>
    <w:sig w:usb0="00000007" w:usb1="00000001" w:usb2="00000000" w:usb3="00000000" w:csb0="00000093" w:csb1="00000000"/>
  </w:font>
  <w:font w:name="Helvetica Neue">
    <w:altName w:val="﷽﷽﷽﷽﷽﷽﷽﷽a Neue"/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Futura">
    <w:altName w:val="﷽﷽﷽﷽﷽﷽"/>
    <w:panose1 w:val="020B0602020204020303"/>
    <w:charset w:val="00"/>
    <w:family w:val="swiss"/>
    <w:pitch w:val="variable"/>
    <w:sig w:usb0="A0000AAF" w:usb1="5000214A" w:usb2="00000000" w:usb3="00000000" w:csb0="000000B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5F45529" w14:textId="77777777" w:rsidR="001A3616" w:rsidRDefault="001A361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F43B673" w14:textId="7FDAC385" w:rsidR="001A3616" w:rsidRDefault="001A3616" w:rsidP="001A3616">
    <w:pPr>
      <w:pStyle w:val="HeaderFooter"/>
      <w:tabs>
        <w:tab w:val="clear" w:pos="9020"/>
        <w:tab w:val="center" w:pos="4680"/>
        <w:tab w:val="right" w:pos="9360"/>
      </w:tabs>
    </w:pPr>
    <w:r>
      <w:rPr>
        <w:rFonts w:ascii="Futura" w:hAnsi="Futura"/>
        <w:sz w:val="16"/>
        <w:szCs w:val="16"/>
      </w:rPr>
      <w:t xml:space="preserve">   </w:t>
    </w:r>
    <w:r>
      <w:rPr>
        <w:rFonts w:ascii="Futura" w:hAnsi="Futura"/>
        <w:sz w:val="16"/>
        <w:szCs w:val="16"/>
      </w:rPr>
      <w:fldChar w:fldCharType="begin"/>
    </w:r>
    <w:r>
      <w:rPr>
        <w:rFonts w:ascii="Futura" w:hAnsi="Futura"/>
        <w:sz w:val="16"/>
        <w:szCs w:val="16"/>
      </w:rPr>
      <w:instrText xml:space="preserve"> DATE \@ "yyyy-MM-dd" </w:instrText>
    </w:r>
    <w:r>
      <w:rPr>
        <w:rFonts w:ascii="Futura" w:hAnsi="Futura"/>
        <w:sz w:val="16"/>
        <w:szCs w:val="16"/>
      </w:rPr>
      <w:fldChar w:fldCharType="separate"/>
    </w:r>
    <w:r w:rsidR="002A607C">
      <w:rPr>
        <w:rFonts w:ascii="Futura" w:hAnsi="Futura"/>
        <w:noProof/>
        <w:sz w:val="16"/>
        <w:szCs w:val="16"/>
      </w:rPr>
      <w:t>2021-01-08</w:t>
    </w:r>
    <w:r>
      <w:rPr>
        <w:rFonts w:ascii="Futura" w:hAnsi="Futura"/>
        <w:sz w:val="16"/>
        <w:szCs w:val="16"/>
      </w:rPr>
      <w:fldChar w:fldCharType="end"/>
    </w:r>
    <w:r>
      <w:rPr>
        <w:rFonts w:ascii="Futura" w:hAnsi="Futura"/>
        <w:sz w:val="16"/>
        <w:szCs w:val="16"/>
      </w:rPr>
      <w:tab/>
      <w:t xml:space="preserve">    </w:t>
    </w:r>
    <w:r>
      <w:rPr>
        <w:rFonts w:ascii="Futura" w:hAnsi="Futura"/>
        <w:sz w:val="16"/>
        <w:szCs w:val="16"/>
      </w:rPr>
      <w:tab/>
      <w:t xml:space="preserve">                   @ 2020 New Generations (feel free to copy)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DC14B9A" w14:textId="77777777" w:rsidR="001A3616" w:rsidRDefault="001A361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4E9DF78" w14:textId="77777777" w:rsidR="00F05938" w:rsidRDefault="00F05938" w:rsidP="001A3616">
      <w:r>
        <w:separator/>
      </w:r>
    </w:p>
  </w:footnote>
  <w:footnote w:type="continuationSeparator" w:id="0">
    <w:p w14:paraId="79556F80" w14:textId="77777777" w:rsidR="00F05938" w:rsidRDefault="00F05938" w:rsidP="001A361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5425F61" w14:textId="77777777" w:rsidR="001A3616" w:rsidRDefault="001A361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8758D9B" w14:textId="77777777" w:rsidR="001A3616" w:rsidRDefault="001A361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CF20604" w14:textId="77777777" w:rsidR="001A3616" w:rsidRDefault="001A361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8723984"/>
    <w:multiLevelType w:val="hybridMultilevel"/>
    <w:tmpl w:val="756A05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900429"/>
    <w:multiLevelType w:val="hybridMultilevel"/>
    <w:tmpl w:val="6D0017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880709"/>
    <w:multiLevelType w:val="hybridMultilevel"/>
    <w:tmpl w:val="266EAF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97B45A5"/>
    <w:multiLevelType w:val="hybridMultilevel"/>
    <w:tmpl w:val="15D4E9A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4C2617D8"/>
    <w:multiLevelType w:val="hybridMultilevel"/>
    <w:tmpl w:val="0322A314"/>
    <w:lvl w:ilvl="0" w:tplc="B336BDAA">
      <w:start w:val="1"/>
      <w:numFmt w:val="bullet"/>
      <w:lvlText w:val="•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D350354E">
      <w:start w:val="1"/>
      <w:numFmt w:val="bullet"/>
      <w:lvlText w:val="•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78E8C79A">
      <w:start w:val="1"/>
      <w:numFmt w:val="bullet"/>
      <w:lvlText w:val="•"/>
      <w:lvlJc w:val="left"/>
      <w:pPr>
        <w:ind w:left="18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F3E64AE2">
      <w:start w:val="1"/>
      <w:numFmt w:val="bullet"/>
      <w:lvlText w:val="•"/>
      <w:lvlJc w:val="left"/>
      <w:pPr>
        <w:ind w:left="25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254E86D6">
      <w:start w:val="1"/>
      <w:numFmt w:val="bullet"/>
      <w:lvlText w:val="•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6A828006">
      <w:start w:val="1"/>
      <w:numFmt w:val="bullet"/>
      <w:lvlText w:val="•"/>
      <w:lvlJc w:val="left"/>
      <w:pPr>
        <w:ind w:left="39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03CE5720">
      <w:start w:val="1"/>
      <w:numFmt w:val="bullet"/>
      <w:lvlText w:val="•"/>
      <w:lvlJc w:val="left"/>
      <w:pPr>
        <w:ind w:left="46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E7B253F4">
      <w:start w:val="1"/>
      <w:numFmt w:val="bullet"/>
      <w:lvlText w:val="•"/>
      <w:lvlJc w:val="left"/>
      <w:pPr>
        <w:ind w:left="54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502AEDAE">
      <w:start w:val="1"/>
      <w:numFmt w:val="bullet"/>
      <w:lvlText w:val="•"/>
      <w:lvlJc w:val="left"/>
      <w:pPr>
        <w:ind w:left="61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" w15:restartNumberingAfterBreak="0">
    <w:nsid w:val="55112D0E"/>
    <w:multiLevelType w:val="hybridMultilevel"/>
    <w:tmpl w:val="7D50F84C"/>
    <w:lvl w:ilvl="0" w:tplc="0F822B3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221E5F9E"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2" w:tplc="A64E9E70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plc="D026E2C8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CBA0532E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plc="95905292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plc="40D6E170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1C203F7A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plc="B51A3DE6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" w15:restartNumberingAfterBreak="0">
    <w:nsid w:val="583C304C"/>
    <w:multiLevelType w:val="hybridMultilevel"/>
    <w:tmpl w:val="18A827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8A84F87"/>
    <w:multiLevelType w:val="hybridMultilevel"/>
    <w:tmpl w:val="6F6846B8"/>
    <w:numStyleLink w:val="Numbered"/>
  </w:abstractNum>
  <w:abstractNum w:abstractNumId="8" w15:restartNumberingAfterBreak="0">
    <w:nsid w:val="78384FD0"/>
    <w:multiLevelType w:val="hybridMultilevel"/>
    <w:tmpl w:val="6F6846B8"/>
    <w:styleLink w:val="Numbered"/>
    <w:lvl w:ilvl="0" w:tplc="721AC372">
      <w:start w:val="1"/>
      <w:numFmt w:val="decimal"/>
      <w:lvlText w:val="%1.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94587FB4">
      <w:start w:val="1"/>
      <w:numFmt w:val="lowerLetter"/>
      <w:lvlText w:val="%2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AD60B004">
      <w:start w:val="1"/>
      <w:numFmt w:val="decimal"/>
      <w:lvlText w:val="%3.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F64C87BE">
      <w:start w:val="1"/>
      <w:numFmt w:val="decimal"/>
      <w:lvlText w:val="%4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0C7C5BBC">
      <w:start w:val="1"/>
      <w:numFmt w:val="decimal"/>
      <w:lvlText w:val="%5."/>
      <w:lvlJc w:val="left"/>
      <w:pPr>
        <w:ind w:left="18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96C6BDD0">
      <w:start w:val="1"/>
      <w:numFmt w:val="decimal"/>
      <w:lvlText w:val="%6.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84C2811E">
      <w:start w:val="1"/>
      <w:numFmt w:val="decimal"/>
      <w:lvlText w:val="%7."/>
      <w:lvlJc w:val="left"/>
      <w:pPr>
        <w:ind w:left="25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EF4CB80E">
      <w:start w:val="1"/>
      <w:numFmt w:val="decimal"/>
      <w:lvlText w:val="%8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6700F1EA">
      <w:start w:val="1"/>
      <w:numFmt w:val="decimal"/>
      <w:lvlText w:val="%9.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4"/>
  </w:num>
  <w:num w:numId="2">
    <w:abstractNumId w:val="8"/>
  </w:num>
  <w:num w:numId="3">
    <w:abstractNumId w:val="7"/>
  </w:num>
  <w:num w:numId="4">
    <w:abstractNumId w:val="1"/>
  </w:num>
  <w:num w:numId="5">
    <w:abstractNumId w:val="5"/>
  </w:num>
  <w:num w:numId="6">
    <w:abstractNumId w:val="3"/>
  </w:num>
  <w:num w:numId="7">
    <w:abstractNumId w:val="6"/>
  </w:num>
  <w:num w:numId="8">
    <w:abstractNumId w:val="2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8"/>
  <w:proofState w:spelling="clean" w:grammar="clean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24C5"/>
    <w:rsid w:val="0002252E"/>
    <w:rsid w:val="000B326D"/>
    <w:rsid w:val="000D3A0F"/>
    <w:rsid w:val="00134067"/>
    <w:rsid w:val="001A3616"/>
    <w:rsid w:val="002A607C"/>
    <w:rsid w:val="003063FD"/>
    <w:rsid w:val="00535400"/>
    <w:rsid w:val="005C4C1F"/>
    <w:rsid w:val="005F156B"/>
    <w:rsid w:val="006A3189"/>
    <w:rsid w:val="00774464"/>
    <w:rsid w:val="007E1C43"/>
    <w:rsid w:val="00840AD6"/>
    <w:rsid w:val="0090518F"/>
    <w:rsid w:val="00906A35"/>
    <w:rsid w:val="00AF24C5"/>
    <w:rsid w:val="00BA7DA6"/>
    <w:rsid w:val="00BF31B5"/>
    <w:rsid w:val="00C4476F"/>
    <w:rsid w:val="00CE3F66"/>
    <w:rsid w:val="00D80070"/>
    <w:rsid w:val="00F05938"/>
    <w:rsid w:val="00FF5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C969C4"/>
  <w15:chartTrackingRefBased/>
  <w15:docId w15:val="{20C9F005-96A0-2945-9858-127906227F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1A3616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Constantia" w:eastAsia="Arial Unicode MS" w:hAnsi="Constantia" w:cs="Arial Unicode MS"/>
      <w:color w:val="000000"/>
      <w:bdr w:val="nil"/>
      <w14:textOutline w14:w="0" w14:cap="flat" w14:cmpd="sng" w14:algn="ctr">
        <w14:noFill/>
        <w14:prstDash w14:val="solid"/>
        <w14:bevel/>
      </w14:textOutline>
    </w:rPr>
  </w:style>
  <w:style w:type="paragraph" w:styleId="Heading1">
    <w:name w:val="heading 1"/>
    <w:basedOn w:val="Normal"/>
    <w:next w:val="Normal"/>
    <w:link w:val="Heading1Char"/>
    <w:uiPriority w:val="9"/>
    <w:qFormat/>
    <w:rsid w:val="001A361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next w:val="Normal"/>
    <w:link w:val="Heading2Char"/>
    <w:uiPriority w:val="9"/>
    <w:unhideWhenUsed/>
    <w:qFormat/>
    <w:rsid w:val="001A3616"/>
    <w:pPr>
      <w:keepNext/>
      <w:pBdr>
        <w:top w:val="nil"/>
        <w:left w:val="nil"/>
        <w:bottom w:val="nil"/>
        <w:right w:val="nil"/>
        <w:between w:val="nil"/>
        <w:bar w:val="nil"/>
      </w:pBdr>
      <w:outlineLvl w:val="1"/>
    </w:pPr>
    <w:rPr>
      <w:rFonts w:ascii="Arial Narrow" w:eastAsia="Arial Unicode MS" w:hAnsi="Arial Narrow" w:cs="Arial Unicode MS"/>
      <w:b/>
      <w:bCs/>
      <w:color w:val="000000"/>
      <w:sz w:val="32"/>
      <w:szCs w:val="32"/>
      <w:bdr w:val="nil"/>
      <w14:textOutline w14:w="0" w14:cap="flat" w14:cmpd="sng" w14:algn="ctr">
        <w14:noFill/>
        <w14:prstDash w14:val="solid"/>
        <w14:bevel/>
      </w14:textOutlin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Heading"/>
    <w:next w:val="Normal"/>
    <w:link w:val="TitleChar"/>
    <w:uiPriority w:val="10"/>
    <w:qFormat/>
    <w:rsid w:val="001A3616"/>
    <w:rPr>
      <w:rFonts w:ascii="Arial Black" w:hAnsi="Arial Black"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1A3616"/>
    <w:rPr>
      <w:rFonts w:ascii="Arial Black" w:eastAsia="Arial Unicode MS" w:hAnsi="Arial Black" w:cs="Arial Unicode MS"/>
      <w:color w:val="000000"/>
      <w:sz w:val="32"/>
      <w:szCs w:val="32"/>
      <w:bdr w:val="nil"/>
      <w14:textOutline w14:w="0" w14:cap="flat" w14:cmpd="sng" w14:algn="ctr">
        <w14:noFill/>
        <w14:prstDash w14:val="solid"/>
        <w14:bevel/>
      </w14:textOutline>
    </w:rPr>
  </w:style>
  <w:style w:type="paragraph" w:customStyle="1" w:styleId="Heading">
    <w:name w:val="Heading"/>
    <w:next w:val="Normal"/>
    <w:rsid w:val="001A3616"/>
    <w:pPr>
      <w:keepNext/>
      <w:pBdr>
        <w:top w:val="nil"/>
        <w:left w:val="nil"/>
        <w:bottom w:val="nil"/>
        <w:right w:val="nil"/>
        <w:between w:val="nil"/>
        <w:bar w:val="nil"/>
      </w:pBdr>
      <w:outlineLvl w:val="0"/>
    </w:pPr>
    <w:rPr>
      <w:rFonts w:ascii="Futura Bold" w:eastAsia="Arial Unicode MS" w:hAnsi="Futura Bold" w:cs="Arial Unicode MS"/>
      <w:color w:val="000000"/>
      <w:sz w:val="36"/>
      <w:szCs w:val="36"/>
      <w:bdr w:val="nil"/>
      <w14:textOutline w14:w="0" w14:cap="flat" w14:cmpd="sng" w14:algn="ctr">
        <w14:noFill/>
        <w14:prstDash w14:val="solid"/>
        <w14:bevel/>
      </w14:textOutline>
    </w:rPr>
  </w:style>
  <w:style w:type="character" w:customStyle="1" w:styleId="Heading1Char">
    <w:name w:val="Heading 1 Char"/>
    <w:basedOn w:val="DefaultParagraphFont"/>
    <w:link w:val="Heading1"/>
    <w:uiPriority w:val="9"/>
    <w:rsid w:val="001A36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A3616"/>
    <w:rPr>
      <w:rFonts w:ascii="Arial Narrow" w:eastAsia="Arial Unicode MS" w:hAnsi="Arial Narrow" w:cs="Arial Unicode MS"/>
      <w:b/>
      <w:bCs/>
      <w:color w:val="000000"/>
      <w:sz w:val="32"/>
      <w:szCs w:val="32"/>
      <w:bdr w:val="nil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">
    <w:name w:val="Body"/>
    <w:rsid w:val="001A3616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Museo Slab 500" w:eastAsia="Arial Unicode MS" w:hAnsi="Museo Slab 500" w:cs="Arial Unicode MS"/>
      <w:color w:val="000000"/>
      <w:sz w:val="22"/>
      <w:szCs w:val="22"/>
      <w:bdr w:val="nil"/>
      <w14:textOutline w14:w="0" w14:cap="flat" w14:cmpd="sng" w14:algn="ctr">
        <w14:noFill/>
        <w14:prstDash w14:val="solid"/>
        <w14:bevel/>
      </w14:textOutline>
    </w:rPr>
  </w:style>
  <w:style w:type="paragraph" w:customStyle="1" w:styleId="Default">
    <w:name w:val="Default"/>
    <w:rsid w:val="001A3616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Helvetica Neue" w:eastAsia="Arial Unicode MS" w:hAnsi="Helvetica Neue" w:cs="Arial Unicode MS"/>
      <w:color w:val="000000"/>
      <w:sz w:val="22"/>
      <w:szCs w:val="22"/>
      <w:bdr w:val="nil"/>
      <w14:textOutline w14:w="0" w14:cap="flat" w14:cmpd="sng" w14:algn="ctr">
        <w14:noFill/>
        <w14:prstDash w14:val="solid"/>
        <w14:bevel/>
      </w14:textOutline>
    </w:rPr>
  </w:style>
  <w:style w:type="paragraph" w:styleId="Header">
    <w:name w:val="header"/>
    <w:basedOn w:val="Normal"/>
    <w:link w:val="HeaderChar"/>
    <w:uiPriority w:val="99"/>
    <w:unhideWhenUsed/>
    <w:rsid w:val="001A361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A3616"/>
    <w:rPr>
      <w:rFonts w:ascii="Constantia" w:eastAsia="Arial Unicode MS" w:hAnsi="Constantia" w:cs="Arial Unicode MS"/>
      <w:color w:val="000000"/>
      <w:bdr w:val="nil"/>
      <w14:textOutline w14:w="0" w14:cap="flat" w14:cmpd="sng" w14:algn="ctr">
        <w14:noFill/>
        <w14:prstDash w14:val="solid"/>
        <w14:bevel/>
      </w14:textOutline>
    </w:rPr>
  </w:style>
  <w:style w:type="paragraph" w:styleId="Footer">
    <w:name w:val="footer"/>
    <w:basedOn w:val="Normal"/>
    <w:link w:val="FooterChar"/>
    <w:uiPriority w:val="99"/>
    <w:unhideWhenUsed/>
    <w:rsid w:val="001A361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A3616"/>
    <w:rPr>
      <w:rFonts w:ascii="Constantia" w:eastAsia="Arial Unicode MS" w:hAnsi="Constantia" w:cs="Arial Unicode MS"/>
      <w:color w:val="000000"/>
      <w:bdr w:val="nil"/>
      <w14:textOutline w14:w="0" w14:cap="flat" w14:cmpd="sng" w14:algn="ctr">
        <w14:noFill/>
        <w14:prstDash w14:val="solid"/>
        <w14:bevel/>
      </w14:textOutline>
    </w:rPr>
  </w:style>
  <w:style w:type="paragraph" w:customStyle="1" w:styleId="HeaderFooter">
    <w:name w:val="Header &amp; Footer"/>
    <w:rsid w:val="001A3616"/>
    <w:pPr>
      <w:pBdr>
        <w:top w:val="nil"/>
        <w:left w:val="nil"/>
        <w:bottom w:val="nil"/>
        <w:right w:val="nil"/>
        <w:between w:val="nil"/>
        <w:bar w:val="nil"/>
      </w:pBdr>
      <w:tabs>
        <w:tab w:val="right" w:pos="9020"/>
      </w:tabs>
    </w:pPr>
    <w:rPr>
      <w:rFonts w:ascii="Helvetica Neue" w:eastAsia="Arial Unicode MS" w:hAnsi="Helvetica Neue" w:cs="Arial Unicode MS"/>
      <w:color w:val="000000"/>
      <w:bdr w:val="nil"/>
      <w14:textOutline w14:w="0" w14:cap="flat" w14:cmpd="sng" w14:algn="ctr">
        <w14:noFill/>
        <w14:prstDash w14:val="solid"/>
        <w14:bevel/>
      </w14:textOutline>
    </w:rPr>
  </w:style>
  <w:style w:type="numbering" w:customStyle="1" w:styleId="Numbered">
    <w:name w:val="Numbered"/>
    <w:rsid w:val="00AF24C5"/>
    <w:pPr>
      <w:numPr>
        <w:numId w:val="2"/>
      </w:numPr>
    </w:pPr>
  </w:style>
  <w:style w:type="paragraph" w:styleId="ListParagraph">
    <w:name w:val="List Paragraph"/>
    <w:basedOn w:val="Normal"/>
    <w:uiPriority w:val="34"/>
    <w:qFormat/>
    <w:rsid w:val="00AF24C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9387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037500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751405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83520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8919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14029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270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jamesegli/Library/Group%20Containers/UBF8T346G9.Office/User%20Content.localized/Templates.localized/Habits%20Handouts%20Template%20with%20Flywheel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Habits Handouts Template with Flywheel.dotx</Template>
  <TotalTime>1</TotalTime>
  <Pages>3</Pages>
  <Words>350</Words>
  <Characters>1998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Jim Egli</dc:creator>
  <cp:keywords/>
  <dc:description/>
  <cp:lastModifiedBy>David Exso Espinosa</cp:lastModifiedBy>
  <cp:revision>3</cp:revision>
  <dcterms:created xsi:type="dcterms:W3CDTF">2021-01-08T23:21:00Z</dcterms:created>
  <dcterms:modified xsi:type="dcterms:W3CDTF">2021-01-08T23:25:00Z</dcterms:modified>
</cp:coreProperties>
</file>