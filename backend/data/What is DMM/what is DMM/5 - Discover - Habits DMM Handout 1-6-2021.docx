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C9DD" w14:textId="77777777" w:rsidR="000D3A0F" w:rsidRDefault="001A3616" w:rsidP="001A3616">
      <w:pPr>
        <w:pStyle w:val="Title"/>
      </w:pPr>
      <w:r w:rsidRPr="00172263">
        <w:t xml:space="preserve">HABITS OF A MULTIPLYING DISCIPLE: </w:t>
      </w:r>
      <w:r w:rsidR="001A5938">
        <w:t>DISCOVER</w:t>
      </w:r>
    </w:p>
    <w:p w14:paraId="12F1F69C" w14:textId="77777777" w:rsidR="001A3616" w:rsidRDefault="001A3616" w:rsidP="001A3616">
      <w:pPr>
        <w:pStyle w:val="Heading2"/>
      </w:pPr>
      <w:r w:rsidRPr="004777A1">
        <w:rPr>
          <w:noProof/>
        </w:rPr>
        <w:drawing>
          <wp:anchor distT="0" distB="0" distL="0" distR="0" simplePos="0" relativeHeight="251659264" behindDoc="0" locked="0" layoutInCell="1" allowOverlap="1" wp14:anchorId="69F1283D" wp14:editId="63A18E64">
            <wp:simplePos x="0" y="0"/>
            <wp:positionH relativeFrom="margin">
              <wp:posOffset>3301410</wp:posOffset>
            </wp:positionH>
            <wp:positionV relativeFrom="line">
              <wp:posOffset>147970</wp:posOffset>
            </wp:positionV>
            <wp:extent cx="3441195" cy="1895952"/>
            <wp:effectExtent l="0" t="0" r="0" b="0"/>
            <wp:wrapSquare wrapText="bothSides" distT="0" distB="0" distL="0" distR="0"/>
            <wp:docPr id="1073741825" name="officeArt object" descr="A screen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A screenshot of a cell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1195" cy="18959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4777A1">
        <w:t>HOMEWORK DISCUSSION</w:t>
      </w:r>
    </w:p>
    <w:p w14:paraId="678E718C" w14:textId="77777777" w:rsidR="001A5938" w:rsidRPr="001A5938" w:rsidRDefault="001A5938" w:rsidP="001A5938">
      <w:pPr>
        <w:pStyle w:val="ListParagraph"/>
        <w:numPr>
          <w:ilvl w:val="0"/>
          <w:numId w:val="2"/>
        </w:numPr>
      </w:pPr>
      <w:r w:rsidRPr="001A5938">
        <w:t>What stood out to you from John 6:44-46?</w:t>
      </w:r>
    </w:p>
    <w:p w14:paraId="5EA6EE82" w14:textId="77777777" w:rsidR="001A5938" w:rsidRPr="001A5938" w:rsidRDefault="001A5938" w:rsidP="001A5938">
      <w:pPr>
        <w:pStyle w:val="ListParagraph"/>
        <w:numPr>
          <w:ilvl w:val="0"/>
          <w:numId w:val="2"/>
        </w:numPr>
      </w:pPr>
      <w:r w:rsidRPr="001A5938">
        <w:t>What did God invite you to do? (Your “I will…”) How did it go?</w:t>
      </w:r>
    </w:p>
    <w:p w14:paraId="4518EB96" w14:textId="77777777" w:rsidR="001A5938" w:rsidRDefault="001A5938" w:rsidP="001A5938">
      <w:pPr>
        <w:pStyle w:val="ListParagraph"/>
        <w:numPr>
          <w:ilvl w:val="0"/>
          <w:numId w:val="2"/>
        </w:numPr>
      </w:pPr>
      <w:r w:rsidRPr="001A5938">
        <w:t>How did it go probing spiritual openness with two people?</w:t>
      </w:r>
    </w:p>
    <w:p w14:paraId="6812A4B8" w14:textId="77777777" w:rsidR="001A5938" w:rsidRDefault="001A5938" w:rsidP="001A5938"/>
    <w:p w14:paraId="2E460EC5" w14:textId="77777777" w:rsidR="001A5938" w:rsidRPr="001A5938" w:rsidRDefault="001A5938" w:rsidP="001A5938">
      <w:pPr>
        <w:pStyle w:val="Heading2"/>
      </w:pPr>
      <w:r w:rsidRPr="001A5938">
        <w:t>EXPERIENCING DISCOVERY GROUP</w:t>
      </w:r>
    </w:p>
    <w:p w14:paraId="50B172EF" w14:textId="77777777" w:rsidR="001A5938" w:rsidRPr="001A5938" w:rsidRDefault="001A5938" w:rsidP="001A5938">
      <w:pPr>
        <w:numPr>
          <w:ilvl w:val="0"/>
          <w:numId w:val="4"/>
        </w:numPr>
      </w:pPr>
      <w:r w:rsidRPr="001A5938">
        <w:t xml:space="preserve">How did you do </w:t>
      </w:r>
      <w:proofErr w:type="gramStart"/>
      <w:r w:rsidRPr="001A5938">
        <w:t>obeying</w:t>
      </w:r>
      <w:proofErr w:type="gramEnd"/>
      <w:r w:rsidRPr="001A5938">
        <w:t xml:space="preserve"> and sharing what you learned last week?</w:t>
      </w:r>
    </w:p>
    <w:p w14:paraId="42930CB9" w14:textId="77777777" w:rsidR="001A5938" w:rsidRPr="001A5938" w:rsidRDefault="001A5938" w:rsidP="001A5938">
      <w:pPr>
        <w:numPr>
          <w:ilvl w:val="0"/>
          <w:numId w:val="4"/>
        </w:numPr>
      </w:pPr>
      <w:r w:rsidRPr="001A5938">
        <w:t>What are you thankful for?</w:t>
      </w:r>
    </w:p>
    <w:p w14:paraId="1E5BDD24" w14:textId="77777777" w:rsidR="001A5938" w:rsidRPr="001A5938" w:rsidRDefault="001A5938" w:rsidP="001A5938">
      <w:pPr>
        <w:numPr>
          <w:ilvl w:val="0"/>
          <w:numId w:val="4"/>
        </w:numPr>
      </w:pPr>
      <w:r w:rsidRPr="001A5938">
        <w:t>What is the biggest challenge or problem you are facing today?</w:t>
      </w:r>
    </w:p>
    <w:p w14:paraId="453F6FF1" w14:textId="54B33FF1" w:rsidR="001A5938" w:rsidRDefault="001A5938" w:rsidP="001A5938">
      <w:pPr>
        <w:numPr>
          <w:ilvl w:val="0"/>
          <w:numId w:val="4"/>
        </w:numPr>
      </w:pPr>
      <w:r w:rsidRPr="001A5938">
        <w:t>Do you know someone you could serve this week?</w:t>
      </w:r>
    </w:p>
    <w:p w14:paraId="524E65DF" w14:textId="77777777" w:rsidR="00F42CF8" w:rsidRDefault="00F42CF8" w:rsidP="00F42CF8"/>
    <w:p w14:paraId="7BA8D96A" w14:textId="26CE4589" w:rsidR="00F42CF8" w:rsidRPr="002F069F" w:rsidRDefault="00F42CF8" w:rsidP="00F42CF8">
      <w:pPr>
        <w:rPr>
          <w:b/>
          <w:bCs/>
        </w:rPr>
      </w:pPr>
      <w:r w:rsidRPr="002F069F">
        <w:rPr>
          <w:b/>
          <w:bCs/>
        </w:rPr>
        <w:t>Read, Reread, Retell</w:t>
      </w:r>
    </w:p>
    <w:p w14:paraId="2DB63D6E" w14:textId="64E0BF25" w:rsidR="001A5938" w:rsidRPr="001A5938" w:rsidRDefault="001A5938" w:rsidP="001A5938">
      <w:pPr>
        <w:numPr>
          <w:ilvl w:val="0"/>
          <w:numId w:val="4"/>
        </w:numPr>
      </w:pPr>
      <w:r w:rsidRPr="001A5938">
        <w:t xml:space="preserve">What is God saying… </w:t>
      </w:r>
      <w:r w:rsidR="00F42CF8">
        <w:t>a</w:t>
      </w:r>
      <w:r w:rsidRPr="001A5938">
        <w:rPr>
          <w:lang w:val="de-DE"/>
        </w:rPr>
        <w:t>b</w:t>
      </w:r>
      <w:r w:rsidRPr="001A5938">
        <w:t>out Himself? people? the life he invites us to live?</w:t>
      </w:r>
    </w:p>
    <w:p w14:paraId="435F6660" w14:textId="77777777" w:rsidR="001A5938" w:rsidRPr="001A5938" w:rsidRDefault="001A5938" w:rsidP="001A5938">
      <w:pPr>
        <w:numPr>
          <w:ilvl w:val="0"/>
          <w:numId w:val="4"/>
        </w:numPr>
      </w:pPr>
      <w:r w:rsidRPr="001A5938">
        <w:t>If this is God speaking what will you do about it?</w:t>
      </w:r>
    </w:p>
    <w:p w14:paraId="6AB49C79" w14:textId="11DF5F3A" w:rsidR="001A5938" w:rsidRDefault="001A5938" w:rsidP="001A5938">
      <w:pPr>
        <w:numPr>
          <w:ilvl w:val="0"/>
          <w:numId w:val="4"/>
        </w:numPr>
      </w:pPr>
      <w:r w:rsidRPr="001A5938">
        <w:t>With whom will you share what you learned this week?</w:t>
      </w:r>
    </w:p>
    <w:p w14:paraId="2DE3BB81" w14:textId="77777777" w:rsidR="001A5938" w:rsidRPr="002F069F" w:rsidRDefault="001A5938" w:rsidP="002F069F">
      <w:pPr>
        <w:ind w:left="720"/>
        <w:rPr>
          <w:i/>
          <w:iCs/>
        </w:rPr>
      </w:pPr>
      <w:r w:rsidRPr="002F069F">
        <w:rPr>
          <w:i/>
          <w:iCs/>
        </w:rPr>
        <w:t>Try the format right now! Read, reread and paraphrase Mark 2:13-17. Then ask and answer questions 5, 6, and 7.</w:t>
      </w:r>
    </w:p>
    <w:p w14:paraId="149D0CC6" w14:textId="77777777" w:rsidR="001A5938" w:rsidRDefault="001A5938" w:rsidP="001A5938"/>
    <w:p w14:paraId="67FFB14A" w14:textId="77777777" w:rsidR="001A5938" w:rsidRPr="001A5938" w:rsidRDefault="001A5938" w:rsidP="001A5938">
      <w:pPr>
        <w:pStyle w:val="Heading2"/>
      </w:pPr>
      <w:r w:rsidRPr="001A5938">
        <w:t>WHAT ARE THE BENEFITS AND CHALLENGES OF DISCOVERY GROUPS?</w:t>
      </w:r>
    </w:p>
    <w:p w14:paraId="574147E9" w14:textId="77777777" w:rsidR="001A5938" w:rsidRPr="001A5938" w:rsidRDefault="001A5938" w:rsidP="001A5938">
      <w:r w:rsidRPr="001A5938">
        <w:t xml:space="preserve">Make and discuss two lists. </w:t>
      </w:r>
    </w:p>
    <w:p w14:paraId="7E70A249" w14:textId="77777777" w:rsidR="001A5938" w:rsidRPr="001A5938" w:rsidRDefault="001A5938" w:rsidP="001A5938">
      <w:pPr>
        <w:numPr>
          <w:ilvl w:val="0"/>
          <w:numId w:val="5"/>
        </w:numPr>
      </w:pPr>
      <w:r w:rsidRPr="001A5938">
        <w:t>What are the benefits of the Discovery Group model?</w:t>
      </w:r>
    </w:p>
    <w:p w14:paraId="420ED942" w14:textId="77777777" w:rsidR="001A5938" w:rsidRDefault="001A5938" w:rsidP="001A5938">
      <w:pPr>
        <w:numPr>
          <w:ilvl w:val="0"/>
          <w:numId w:val="5"/>
        </w:numPr>
      </w:pPr>
      <w:r w:rsidRPr="001A5938">
        <w:t>What are the challenges of using this way of doing a discipleship-based group?</w:t>
      </w:r>
    </w:p>
    <w:p w14:paraId="4EB193DD" w14:textId="77777777" w:rsidR="001A5938" w:rsidRDefault="001A5938" w:rsidP="001A5938">
      <w:pPr>
        <w:ind w:left="360"/>
      </w:pPr>
    </w:p>
    <w:p w14:paraId="0D826BCA" w14:textId="77777777" w:rsidR="001A5938" w:rsidRPr="001A5938" w:rsidRDefault="001A5938" w:rsidP="001A5938">
      <w:pPr>
        <w:pStyle w:val="Heading2"/>
      </w:pPr>
      <w:r w:rsidRPr="001A5938">
        <w:t>THE PRINCIPLES OF MULTIPLICATIVE GROUPS</w:t>
      </w:r>
    </w:p>
    <w:p w14:paraId="5F6DEA70" w14:textId="77777777" w:rsidR="001A5938" w:rsidRPr="001A5938" w:rsidRDefault="001A5938" w:rsidP="001A5938">
      <w:r w:rsidRPr="001A5938">
        <w:t>Discovery Groups are more than a way of doing small groups. They are part of a larger strategy of seeing the good news of Jesus permeate the cultures, families, and networks in our communities. Discuss these principles. Why are each of them critically important?</w:t>
      </w:r>
    </w:p>
    <w:p w14:paraId="6E2E3A9F" w14:textId="77777777" w:rsidR="00F42CF8" w:rsidRPr="00F42CF8" w:rsidRDefault="00F42CF8" w:rsidP="00F42CF8">
      <w:pPr>
        <w:numPr>
          <w:ilvl w:val="0"/>
          <w:numId w:val="5"/>
        </w:numPr>
      </w:pPr>
      <w:r w:rsidRPr="00F42CF8">
        <w:t>Stick with one passage. Why?</w:t>
      </w:r>
    </w:p>
    <w:p w14:paraId="16C7C486" w14:textId="77777777" w:rsidR="001A5938" w:rsidRPr="001A5938" w:rsidRDefault="001A5938" w:rsidP="001A5938">
      <w:pPr>
        <w:numPr>
          <w:ilvl w:val="0"/>
          <w:numId w:val="5"/>
        </w:numPr>
      </w:pPr>
      <w:r w:rsidRPr="001A5938">
        <w:t>Do not display your knowledge and expertise in groups. Why?</w:t>
      </w:r>
    </w:p>
    <w:p w14:paraId="08CB097F" w14:textId="77777777" w:rsidR="001A5938" w:rsidRPr="001A5938" w:rsidRDefault="001A5938" w:rsidP="001A5938">
      <w:pPr>
        <w:numPr>
          <w:ilvl w:val="0"/>
          <w:numId w:val="5"/>
        </w:numPr>
      </w:pPr>
      <w:r w:rsidRPr="001A5938">
        <w:t>Pass off facilitation almost immediately. Why?</w:t>
      </w:r>
    </w:p>
    <w:p w14:paraId="7038052E" w14:textId="2A4BB6DE" w:rsidR="001A5938" w:rsidRDefault="001A5938" w:rsidP="001A5938">
      <w:pPr>
        <w:numPr>
          <w:ilvl w:val="0"/>
          <w:numId w:val="5"/>
        </w:numPr>
      </w:pPr>
      <w:r w:rsidRPr="001A5938">
        <w:t>Start groups, if at all possible, on their turf not your turf. Why?</w:t>
      </w:r>
    </w:p>
    <w:p w14:paraId="35B31EAB" w14:textId="102CD58E" w:rsidR="00F42CF8" w:rsidRPr="001A5938" w:rsidRDefault="00F42CF8" w:rsidP="00F42CF8">
      <w:pPr>
        <w:numPr>
          <w:ilvl w:val="0"/>
          <w:numId w:val="5"/>
        </w:numPr>
      </w:pPr>
      <w:r w:rsidRPr="00F42CF8">
        <w:t>Anyone can ask, “Where did you see that in this passage?” Why?</w:t>
      </w:r>
    </w:p>
    <w:p w14:paraId="302BB0D2" w14:textId="77777777" w:rsidR="001A5938" w:rsidRPr="001A5938" w:rsidRDefault="001A5938" w:rsidP="001A5938"/>
    <w:p w14:paraId="172B2C8D" w14:textId="77777777" w:rsidR="001A5938" w:rsidRPr="001A5938" w:rsidRDefault="001A5938" w:rsidP="001A5938">
      <w:pPr>
        <w:pStyle w:val="Heading2"/>
      </w:pPr>
      <w:r w:rsidRPr="001A5938">
        <w:t xml:space="preserve">YOUR ASSIGNMENT </w:t>
      </w:r>
    </w:p>
    <w:p w14:paraId="6E58E2E7" w14:textId="77777777" w:rsidR="001A5938" w:rsidRPr="001A5938" w:rsidRDefault="001A5938" w:rsidP="001A5938">
      <w:pPr>
        <w:numPr>
          <w:ilvl w:val="0"/>
          <w:numId w:val="6"/>
        </w:numPr>
      </w:pPr>
      <w:r w:rsidRPr="001A5938">
        <w:t>Do a 3-Column Study on Acts 2:</w:t>
      </w:r>
      <w:r>
        <w:t>38</w:t>
      </w:r>
      <w:r w:rsidRPr="001A5938">
        <w:t>-47.</w:t>
      </w:r>
    </w:p>
    <w:p w14:paraId="6305B545" w14:textId="77777777" w:rsidR="001A3616" w:rsidRPr="001A5938" w:rsidRDefault="001A5938" w:rsidP="001A5938">
      <w:pPr>
        <w:numPr>
          <w:ilvl w:val="0"/>
          <w:numId w:val="6"/>
        </w:numPr>
      </w:pPr>
      <w:r w:rsidRPr="001A5938">
        <w:t>Lead a Discovery Group with several others using the 7 questions.</w:t>
      </w:r>
    </w:p>
    <w:p w14:paraId="6D0813EC" w14:textId="77777777" w:rsidR="001A3616" w:rsidRPr="001A3616" w:rsidRDefault="001A3616" w:rsidP="001A5938">
      <w:pPr>
        <w:pStyle w:val="Body"/>
      </w:pPr>
      <w:r>
        <w:rPr>
          <w:noProof/>
        </w:rPr>
        <w:lastRenderedPageBreak/>
        <mc:AlternateContent>
          <mc:Choice Requires="wpg">
            <w:drawing>
              <wp:anchor distT="152400" distB="152400" distL="152400" distR="152400" simplePos="0" relativeHeight="251661312" behindDoc="0" locked="0" layoutInCell="1" allowOverlap="1" wp14:anchorId="47E07130" wp14:editId="086316A2">
                <wp:simplePos x="0" y="0"/>
                <wp:positionH relativeFrom="margin">
                  <wp:posOffset>-574675</wp:posOffset>
                </wp:positionH>
                <wp:positionV relativeFrom="page">
                  <wp:posOffset>175260</wp:posOffset>
                </wp:positionV>
                <wp:extent cx="7161530" cy="9580245"/>
                <wp:effectExtent l="0" t="0" r="1270" b="0"/>
                <wp:wrapTopAndBottom distT="152400" distB="152400"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1530" cy="9580245"/>
                          <a:chOff x="-37195" y="104"/>
                          <a:chExt cx="7162620" cy="9580797"/>
                        </a:xfrm>
                      </wpg:grpSpPr>
                      <wpg:grpSp>
                        <wpg:cNvPr id="1073741836" name="Group 1073741836"/>
                        <wpg:cNvGrpSpPr/>
                        <wpg:grpSpPr>
                          <a:xfrm>
                            <a:off x="-37195" y="104"/>
                            <a:ext cx="7162620" cy="9580797"/>
                            <a:chOff x="-37194" y="117"/>
                            <a:chExt cx="7162618" cy="9580796"/>
                          </a:xfrm>
                        </wpg:grpSpPr>
                        <wpg:grpSp>
                          <wpg:cNvPr id="1073741834" name="Group 1073741834"/>
                          <wpg:cNvGrpSpPr/>
                          <wpg:grpSpPr>
                            <a:xfrm>
                              <a:off x="-37194" y="117"/>
                              <a:ext cx="7162618" cy="9498254"/>
                              <a:chOff x="-37193" y="102"/>
                              <a:chExt cx="7162616" cy="9498252"/>
                            </a:xfrm>
                          </wpg:grpSpPr>
                          <wps:wsp>
                            <wps:cNvPr id="1073741826" name="Shape 1073741826"/>
                            <wps:cNvCnPr/>
                            <wps:spPr>
                              <a:xfrm flipV="1">
                                <a:off x="516811" y="59719"/>
                                <a:ext cx="1" cy="9438635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7" name="Shape 1073741827"/>
                            <wps:cNvSpPr txBox="1"/>
                            <wps:spPr>
                              <a:xfrm rot="16201437">
                                <a:off x="-838048" y="749021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0765426E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say?</w:t>
                                  </w:r>
                                </w:p>
                                <w:p w14:paraId="52B2332D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the text word-for-word.)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28" name="Shape 1073741828"/>
                            <wps:cNvCnPr/>
                            <wps:spPr>
                              <a:xfrm>
                                <a:off x="14251" y="5910539"/>
                                <a:ext cx="7111172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29" name="Shape 1073741829"/>
                            <wps:cNvCnPr/>
                            <wps:spPr>
                              <a:xfrm>
                                <a:off x="0" y="2122688"/>
                                <a:ext cx="7111171" cy="1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73741830" name="Shape 1073741830"/>
                            <wps:cNvSpPr txBox="1"/>
                            <wps:spPr>
                              <a:xfrm rot="16201437">
                                <a:off x="-852600" y="3711824"/>
                                <a:ext cx="2178773" cy="530873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66A08B98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does it mean?</w:t>
                                  </w:r>
                                </w:p>
                                <w:p w14:paraId="38184526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(Write it in my own words.)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ctr">
                              <a:noAutofit/>
                            </wps:bodyPr>
                          </wps:wsp>
                          <wps:wsp>
                            <wps:cNvPr id="1073741831" name="Shape 1073741831"/>
                            <wps:cNvSpPr txBox="1"/>
                            <wps:spPr>
                              <a:xfrm rot="16201437">
                                <a:off x="-717723" y="740354"/>
                                <a:ext cx="1898078" cy="53701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20C88B88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eastAsia="Museo Slab 500" w:hAnsi="Constantia" w:cs="Museo Slab 500"/>
                                      <w:color w:val="404040"/>
                                      <w:sz w:val="24"/>
                                      <w:szCs w:val="24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What must I do to obey?</w:t>
                                  </w:r>
                                </w:p>
                                <w:p w14:paraId="489DA843" w14:textId="77777777" w:rsidR="001A3616" w:rsidRPr="004777A1" w:rsidRDefault="001A3616" w:rsidP="001A3616">
                                  <w:pPr>
                                    <w:pStyle w:val="Default"/>
                                    <w:spacing w:after="40"/>
                                    <w:jc w:val="center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 xml:space="preserve">(My 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  <w:rtl/>
                                      <w:lang w:val="ar-SA"/>
                                    </w:rPr>
                                    <w:t>“</w:t>
                                  </w:r>
                                  <w:r w:rsidRPr="004777A1">
                                    <w:rPr>
                                      <w:rFonts w:ascii="Constantia" w:hAnsi="Constantia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  <w:t>I will…” statement.)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2" name="Shape 1073741832"/>
                            <wps:cNvSpPr txBox="1"/>
                            <wps:spPr>
                              <a:xfrm rot="16201437">
                                <a:off x="3936815" y="838605"/>
                                <a:ext cx="2178773" cy="501768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>
                                <a:noFill/>
                                <a:miter lim="400000"/>
                              </a:ln>
                              <a:effectLst/>
                            </wps:spPr>
                            <wps:txbx>
                              <w:txbxContent>
                                <w:p w14:paraId="1A2A0595" w14:textId="77777777" w:rsidR="001A3616" w:rsidRPr="004777A1" w:rsidRDefault="001A3616" w:rsidP="001A3616">
                                  <w:pPr>
                                    <w:pStyle w:val="Default"/>
                                    <w:keepNext/>
                                    <w:spacing w:before="120"/>
                                    <w:jc w:val="center"/>
                                    <w:outlineLvl w:val="1"/>
                                    <w:rPr>
                                      <w:rFonts w:ascii="Constantia" w:hAnsi="Constantia"/>
                                    </w:rPr>
                                  </w:pPr>
                                  <w:r w:rsidRPr="004777A1">
                                    <w:rPr>
                                      <w:rFonts w:ascii="Constantia" w:hAnsi="Constantia"/>
                                      <w:color w:val="404040"/>
                                      <w:sz w:val="24"/>
                                      <w:szCs w:val="24"/>
                                    </w:rPr>
                                    <w:t>With whom will I share?</w:t>
                                  </w:r>
                                </w:p>
                              </w:txbxContent>
                            </wps:txbx>
                            <wps:bodyPr wrap="square" lIns="50800" tIns="50800" rIns="50800" bIns="50800" numCol="1" anchor="t">
                              <a:noAutofit/>
                            </wps:bodyPr>
                          </wps:wsp>
                          <wps:wsp>
                            <wps:cNvPr id="1073741833" name="Shape 1073741833"/>
                            <wps:cNvCnPr/>
                            <wps:spPr>
                              <a:xfrm flipV="1">
                                <a:off x="5170971" y="176262"/>
                                <a:ext cx="1" cy="194642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>
                                <a:solidFill>
                                  <a:srgbClr val="000000"/>
                                </a:solidFill>
                                <a:prstDash val="solid"/>
                                <a:miter lim="4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073741835" name="Shape 1073741835"/>
                          <wps:cNvSpPr/>
                          <wps:spPr>
                            <a:xfrm>
                              <a:off x="618244" y="8025000"/>
                              <a:ext cx="2225745" cy="15559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37" name="Shape 1073741837"/>
                        <wps:cNvSpPr/>
                        <wps:spPr>
                          <a:xfrm>
                            <a:off x="4002731" y="8148347"/>
                            <a:ext cx="2850754" cy="12700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E07130" id="officeArt object" o:spid="_x0000_s1026" style="position:absolute;margin-left:-45.25pt;margin-top:13.8pt;width:563.9pt;height:754.35pt;z-index:251661312;mso-wrap-distance-left:12pt;mso-wrap-distance-top:12pt;mso-wrap-distance-right:12pt;mso-wrap-distance-bottom:12pt;mso-position-horizontal-relative:margin;mso-position-vertical-relative:page;mso-width-relative:margin" coordorigin="-371,1" coordsize="71626,958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">
                <v:group id="Group 1073741836" o:spid="_x0000_s1027" style="position:absolute;left:-371;top:1;width:71625;height:95808" coordorigin="-371,1" coordsize="71626,958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">
                  <v:group id="Group 1073741834" o:spid="_x0000_s1028" style="position:absolute;left:-371;top:1;width:71625;height:94982" coordorigin="-371,1" coordsize="71626,949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">
                    <v:line id="Shape 1073741826" o:spid="_x0000_s1029" style="position:absolute;flip:y;visibility:visible;mso-wrap-style:square" from="5168,597" to="5168,9498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" strokeweight="2pt">
                      <v:stroke miterlimit="4" joinstyle="miter"/>
                    </v:lin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hape 1073741827" o:spid="_x0000_s1030" type="#_x0000_t202" style="position:absolute;left:-8381;top:74902;width:21787;height:5018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0765426E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say?</w:t>
                            </w:r>
                          </w:p>
                          <w:p w14:paraId="52B2332D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the text word-for-word.)</w:t>
                            </w:r>
                          </w:p>
                        </w:txbxContent>
                      </v:textbox>
                    </v:shape>
                    <v:line id="Shape 1073741828" o:spid="_x0000_s1031" style="position:absolute;visibility:visible;mso-wrap-style:square" from="142,59105" to="71254,5910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" strokeweight="2pt">
                      <v:stroke miterlimit="4" joinstyle="miter"/>
                    </v:line>
                    <v:line id="Shape 1073741829" o:spid="_x0000_s1032" style="position:absolute;visibility:visible;mso-wrap-style:square" from="0,21226" to="71111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" strokeweight="2pt">
                      <v:stroke miterlimit="4" joinstyle="miter"/>
                    </v:line>
                    <v:shape id="Shape 1073741830" o:spid="_x0000_s1033" type="#_x0000_t202" style="position:absolute;left:-8526;top:37118;width:21788;height:5308;rotation:-5896670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" filled="f" stroked="f" strokeweight="1pt">
                      <v:stroke miterlimit="4"/>
                      <v:textbox inset="4pt,4pt,4pt,4pt">
                        <w:txbxContent>
                          <w:p w14:paraId="66A08B98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does it mean?</w:t>
                            </w:r>
                          </w:p>
                          <w:p w14:paraId="38184526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(Write it in my own words.)</w:t>
                            </w:r>
                          </w:p>
                        </w:txbxContent>
                      </v:textbox>
                    </v:shape>
                    <v:shape id="Shape 1073741831" o:spid="_x0000_s1034" type="#_x0000_t202" style="position:absolute;left:-7177;top:7404;width:18981;height:5369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20C88B88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eastAsia="Museo Slab 500" w:hAnsi="Constantia" w:cs="Museo Slab 500"/>
                                <w:color w:val="404040"/>
                                <w:sz w:val="24"/>
                                <w:szCs w:val="24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What must I do to obey?</w:t>
                            </w:r>
                          </w:p>
                          <w:p w14:paraId="489DA843" w14:textId="77777777" w:rsidR="001A3616" w:rsidRPr="004777A1" w:rsidRDefault="001A3616" w:rsidP="001A3616">
                            <w:pPr>
                              <w:pStyle w:val="Default"/>
                              <w:spacing w:after="40"/>
                              <w:jc w:val="center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(My 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  <w:rtl/>
                                <w:lang w:val="ar-SA"/>
                              </w:rPr>
                              <w:t>“</w:t>
                            </w:r>
                            <w:r w:rsidRPr="004777A1">
                              <w:rPr>
                                <w:rFonts w:ascii="Constantia" w:hAnsi="Constantia"/>
                                <w:i/>
                                <w:iCs/>
                                <w:sz w:val="20"/>
                                <w:szCs w:val="20"/>
                              </w:rPr>
                              <w:t>I will…” statement.)</w:t>
                            </w:r>
                          </w:p>
                        </w:txbxContent>
                      </v:textbox>
                    </v:shape>
                    <v:shape id="Shape 1073741832" o:spid="_x0000_s1035" type="#_x0000_t202" style="position:absolute;left:39368;top:8386;width:21787;height:5017;rotation:-5896670fd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" filled="f" stroked="f" strokeweight="1pt">
                      <v:stroke miterlimit="4"/>
                      <v:textbox inset="4pt,4pt,4pt,4pt">
                        <w:txbxContent>
                          <w:p w14:paraId="1A2A0595" w14:textId="77777777" w:rsidR="001A3616" w:rsidRPr="004777A1" w:rsidRDefault="001A3616" w:rsidP="001A3616">
                            <w:pPr>
                              <w:pStyle w:val="Default"/>
                              <w:keepNext/>
                              <w:spacing w:before="120"/>
                              <w:jc w:val="center"/>
                              <w:outlineLvl w:val="1"/>
                              <w:rPr>
                                <w:rFonts w:ascii="Constantia" w:hAnsi="Constantia"/>
                              </w:rPr>
                            </w:pPr>
                            <w:r w:rsidRPr="004777A1">
                              <w:rPr>
                                <w:rFonts w:ascii="Constantia" w:hAnsi="Constantia"/>
                                <w:color w:val="404040"/>
                                <w:sz w:val="24"/>
                                <w:szCs w:val="24"/>
                              </w:rPr>
                              <w:t>With whom will I share?</w:t>
                            </w:r>
                          </w:p>
                        </w:txbxContent>
                      </v:textbox>
                    </v:shape>
                    <v:line id="Shape 1073741833" o:spid="_x0000_s1036" style="position:absolute;flip:y;visibility:visible;mso-wrap-style:square" from="51709,1762" to="51709,2122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" strokeweight="2pt">
                      <v:stroke miterlimit="4" joinstyle="miter"/>
                    </v:line>
                  </v:group>
                  <v:rect id="Shape 1073741835" o:spid="_x0000_s1037" style="position:absolute;left:6182;top:80250;width:22257;height:155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" stroked="f" strokeweight="1pt">
                    <v:stroke miterlimit="4"/>
                  </v:rect>
                </v:group>
                <v:rect id="Shape 1073741837" o:spid="_x0000_s1038" style="position:absolute;left:40027;top:81483;width:28507;height:127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" stroked="f" strokeweight="1pt">
                  <v:stroke miterlimit="4"/>
                </v:rect>
                <w10:wrap type="topAndBottom" anchorx="margin" anchory="page"/>
              </v:group>
            </w:pict>
          </mc:Fallback>
        </mc:AlternateContent>
      </w:r>
    </w:p>
    <w:sectPr w:rsidR="001A3616" w:rsidRPr="001A3616" w:rsidSect="00BF31B5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A3062" w14:textId="77777777" w:rsidR="009E7651" w:rsidRDefault="009E7651" w:rsidP="001A3616">
      <w:r>
        <w:separator/>
      </w:r>
    </w:p>
  </w:endnote>
  <w:endnote w:type="continuationSeparator" w:id="0">
    <w:p w14:paraId="5D9A8498" w14:textId="77777777" w:rsidR="009E7651" w:rsidRDefault="009E7651" w:rsidP="001A3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utura Bold">
    <w:altName w:val="Futura"/>
    <w:panose1 w:val="020B0802020204020204"/>
    <w:charset w:val="00"/>
    <w:family w:val="swiss"/>
    <w:pitch w:val="variable"/>
    <w:sig w:usb0="A00002AF" w:usb1="5000214A" w:usb2="00000000" w:usb3="00000000" w:csb0="0000009F" w:csb1="00000000"/>
  </w:font>
  <w:font w:name="Museo Slab 500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FE4BF" w14:textId="111ADFC5" w:rsidR="001A3616" w:rsidRPr="00EF36DE" w:rsidRDefault="001A3616" w:rsidP="001A3616">
    <w:pPr>
      <w:pStyle w:val="HeaderFooter"/>
      <w:tabs>
        <w:tab w:val="clear" w:pos="9020"/>
        <w:tab w:val="center" w:pos="4680"/>
        <w:tab w:val="right" w:pos="9360"/>
      </w:tabs>
      <w:rPr>
        <w:rFonts w:ascii="Arial" w:hAnsi="Arial" w:cs="Arial"/>
      </w:rPr>
    </w:pPr>
    <w:r w:rsidRPr="00EF36DE">
      <w:rPr>
        <w:rFonts w:ascii="Arial" w:hAnsi="Arial" w:cs="Arial"/>
        <w:sz w:val="16"/>
        <w:szCs w:val="16"/>
      </w:rPr>
      <w:t xml:space="preserve">   </w:t>
    </w:r>
    <w:r w:rsidRPr="00EF36DE">
      <w:rPr>
        <w:rFonts w:ascii="Arial" w:hAnsi="Arial" w:cs="Arial"/>
        <w:sz w:val="16"/>
        <w:szCs w:val="16"/>
      </w:rPr>
      <w:fldChar w:fldCharType="begin"/>
    </w:r>
    <w:r w:rsidRPr="00EF36DE">
      <w:rPr>
        <w:rFonts w:ascii="Arial" w:hAnsi="Arial" w:cs="Arial"/>
        <w:sz w:val="16"/>
        <w:szCs w:val="16"/>
      </w:rPr>
      <w:instrText xml:space="preserve"> DATE \@ "yyyy-MM-dd" </w:instrText>
    </w:r>
    <w:r w:rsidRPr="00EF36DE">
      <w:rPr>
        <w:rFonts w:ascii="Arial" w:hAnsi="Arial" w:cs="Arial"/>
        <w:sz w:val="16"/>
        <w:szCs w:val="16"/>
      </w:rPr>
      <w:fldChar w:fldCharType="separate"/>
    </w:r>
    <w:r w:rsidR="00A97733">
      <w:rPr>
        <w:rFonts w:ascii="Arial" w:hAnsi="Arial" w:cs="Arial"/>
        <w:noProof/>
        <w:sz w:val="16"/>
        <w:szCs w:val="16"/>
      </w:rPr>
      <w:t>2026-01-27</w:t>
    </w:r>
    <w:r w:rsidRPr="00EF36DE">
      <w:rPr>
        <w:rFonts w:ascii="Arial" w:hAnsi="Arial" w:cs="Arial"/>
        <w:sz w:val="16"/>
        <w:szCs w:val="16"/>
      </w:rPr>
      <w:fldChar w:fldCharType="end"/>
    </w:r>
    <w:r w:rsidRPr="00EF36DE">
      <w:rPr>
        <w:rFonts w:ascii="Arial" w:hAnsi="Arial" w:cs="Arial"/>
        <w:sz w:val="16"/>
        <w:szCs w:val="16"/>
      </w:rPr>
      <w:tab/>
      <w:t xml:space="preserve">    </w:t>
    </w:r>
    <w:r w:rsidRPr="00EF36DE">
      <w:rPr>
        <w:rFonts w:ascii="Arial" w:hAnsi="Arial" w:cs="Arial"/>
        <w:sz w:val="16"/>
        <w:szCs w:val="16"/>
      </w:rPr>
      <w:tab/>
      <w:t xml:space="preserve">                   @ 2020 New Generations (feel free to copy)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77D3" w14:textId="77777777" w:rsidR="009E7651" w:rsidRDefault="009E7651" w:rsidP="001A3616">
      <w:r>
        <w:separator/>
      </w:r>
    </w:p>
  </w:footnote>
  <w:footnote w:type="continuationSeparator" w:id="0">
    <w:p w14:paraId="31220F83" w14:textId="77777777" w:rsidR="009E7651" w:rsidRDefault="009E7651" w:rsidP="001A3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D0F"/>
    <w:multiLevelType w:val="hybridMultilevel"/>
    <w:tmpl w:val="FF6A2D68"/>
    <w:lvl w:ilvl="0" w:tplc="5660F5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8496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FCF8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B03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76FD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643A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96C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867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0E8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3B71FD"/>
    <w:multiLevelType w:val="hybridMultilevel"/>
    <w:tmpl w:val="6896A6BE"/>
    <w:lvl w:ilvl="0" w:tplc="3482C8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926E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D083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4AD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A8A2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BAC4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08F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04C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F6B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A997565"/>
    <w:multiLevelType w:val="hybridMultilevel"/>
    <w:tmpl w:val="FA6A6D8A"/>
    <w:lvl w:ilvl="0" w:tplc="B8D09EB8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A486AFE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DA50CA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3A839B0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34EA40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9E403A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028446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D45F9A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26841EE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F4C5CAB"/>
    <w:multiLevelType w:val="hybridMultilevel"/>
    <w:tmpl w:val="86062C3C"/>
    <w:styleLink w:val="Numbered"/>
    <w:lvl w:ilvl="0" w:tplc="558A1A8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E49CF4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4E0BF0">
      <w:start w:val="1"/>
      <w:numFmt w:val="decimal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00AD21C">
      <w:start w:val="1"/>
      <w:numFmt w:val="decimal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843220">
      <w:start w:val="1"/>
      <w:numFmt w:val="decimal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A43162">
      <w:start w:val="1"/>
      <w:numFmt w:val="decimal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5E07A2">
      <w:start w:val="1"/>
      <w:numFmt w:val="decimal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BCE61E">
      <w:start w:val="1"/>
      <w:numFmt w:val="decimal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25AAC5A">
      <w:start w:val="1"/>
      <w:numFmt w:val="decimal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6D576AE7"/>
    <w:multiLevelType w:val="hybridMultilevel"/>
    <w:tmpl w:val="86062C3C"/>
    <w:numStyleLink w:val="Numbered"/>
  </w:abstractNum>
  <w:abstractNum w:abstractNumId="5" w15:restartNumberingAfterBreak="0">
    <w:nsid w:val="71EC4DC7"/>
    <w:multiLevelType w:val="hybridMultilevel"/>
    <w:tmpl w:val="1FE4DF3A"/>
    <w:lvl w:ilvl="0" w:tplc="57C8ED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868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46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56E2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2614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605E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8AE1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DCDB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F27F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6667CEB"/>
    <w:multiLevelType w:val="hybridMultilevel"/>
    <w:tmpl w:val="2EE0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108081">
    <w:abstractNumId w:val="1"/>
  </w:num>
  <w:num w:numId="2" w16cid:durableId="417405032">
    <w:abstractNumId w:val="6"/>
  </w:num>
  <w:num w:numId="3" w16cid:durableId="1378630661">
    <w:abstractNumId w:val="3"/>
  </w:num>
  <w:num w:numId="4" w16cid:durableId="1501963698">
    <w:abstractNumId w:val="4"/>
  </w:num>
  <w:num w:numId="5" w16cid:durableId="99568697">
    <w:abstractNumId w:val="2"/>
  </w:num>
  <w:num w:numId="6" w16cid:durableId="1477071101">
    <w:abstractNumId w:val="4"/>
    <w:lvlOverride w:ilvl="0">
      <w:startOverride w:val="1"/>
      <w:lvl w:ilvl="0" w:tplc="8F20348C">
        <w:start w:val="1"/>
        <w:numFmt w:val="decimal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50ECF8D8">
        <w:start w:val="1"/>
        <w:numFmt w:val="low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3788ED2A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F418CA9E">
        <w:start w:val="1"/>
        <w:numFmt w:val="decimal"/>
        <w:lvlText w:val="%4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B71402AA">
        <w:start w:val="1"/>
        <w:numFmt w:val="decimal"/>
        <w:lvlText w:val="%5.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8F92573A">
        <w:start w:val="1"/>
        <w:numFmt w:val="decimal"/>
        <w:lvlText w:val="%6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A87AD510">
        <w:start w:val="1"/>
        <w:numFmt w:val="decimal"/>
        <w:lvlText w:val="%7.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43022030">
        <w:start w:val="1"/>
        <w:numFmt w:val="decimal"/>
        <w:lvlText w:val="%8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300B07E">
        <w:start w:val="1"/>
        <w:numFmt w:val="decimal"/>
        <w:lvlText w:val="%9.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012613356">
    <w:abstractNumId w:val="5"/>
  </w:num>
  <w:num w:numId="8" w16cid:durableId="184216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938"/>
    <w:rsid w:val="000D3A0F"/>
    <w:rsid w:val="000D4032"/>
    <w:rsid w:val="00134067"/>
    <w:rsid w:val="001A3616"/>
    <w:rsid w:val="001A5938"/>
    <w:rsid w:val="00234006"/>
    <w:rsid w:val="002F069F"/>
    <w:rsid w:val="004C7E06"/>
    <w:rsid w:val="007241B1"/>
    <w:rsid w:val="00755910"/>
    <w:rsid w:val="00827907"/>
    <w:rsid w:val="009E7651"/>
    <w:rsid w:val="00A2071C"/>
    <w:rsid w:val="00A97733"/>
    <w:rsid w:val="00BA7DA6"/>
    <w:rsid w:val="00BF31B5"/>
    <w:rsid w:val="00EF36DE"/>
    <w:rsid w:val="00F4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D4437A"/>
  <w15:chartTrackingRefBased/>
  <w15:docId w15:val="{71288748-F24E-FA4B-856B-0BC86B90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basedOn w:val="Normal"/>
    <w:next w:val="Normal"/>
    <w:link w:val="Heading1Char"/>
    <w:uiPriority w:val="9"/>
    <w:qFormat/>
    <w:rsid w:val="001A36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1"/>
    </w:pPr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"/>
    <w:next w:val="Normal"/>
    <w:link w:val="TitleChar"/>
    <w:uiPriority w:val="10"/>
    <w:qFormat/>
    <w:rsid w:val="001A3616"/>
    <w:rPr>
      <w:rFonts w:ascii="Arial Black" w:hAnsi="Arial Black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3616"/>
    <w:rPr>
      <w:rFonts w:ascii="Arial Black" w:eastAsia="Arial Unicode MS" w:hAnsi="Arial Black" w:cs="Arial Unicode MS"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Normal"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Futura Bold" w:eastAsia="Arial Unicode MS" w:hAnsi="Futura Bold" w:cs="Arial Unicode MS"/>
      <w:color w:val="000000"/>
      <w:sz w:val="36"/>
      <w:szCs w:val="36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1A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3616"/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Museo Slab 500" w:eastAsia="Arial Unicode MS" w:hAnsi="Museo Slab 500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rsid w:val="001A361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1A5938"/>
    <w:pPr>
      <w:ind w:left="720"/>
      <w:contextualSpacing/>
    </w:pPr>
  </w:style>
  <w:style w:type="numbering" w:customStyle="1" w:styleId="Numbered">
    <w:name w:val="Numbered"/>
    <w:rsid w:val="001A5938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9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589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56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192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14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mesegli/Library/Group%20Containers/UBF8T346G9.Office/User%20Content.localized/Templates.localized/Habits%20Handouts%20Template%20with%20Flywhe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Habits Handouts Template with Flywheel.dotx</Template>
  <TotalTime>17</TotalTime>
  <Pages>2</Pages>
  <Words>293</Words>
  <Characters>1388</Characters>
  <Application>Microsoft Office Word</Application>
  <DocSecurity>0</DocSecurity>
  <Lines>37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Egli</dc:creator>
  <cp:keywords/>
  <dc:description/>
  <cp:lastModifiedBy>Lance</cp:lastModifiedBy>
  <cp:revision>5</cp:revision>
  <dcterms:created xsi:type="dcterms:W3CDTF">2021-01-06T22:12:00Z</dcterms:created>
  <dcterms:modified xsi:type="dcterms:W3CDTF">2026-01-27T15:09:00Z</dcterms:modified>
</cp:coreProperties>
</file>