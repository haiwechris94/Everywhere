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4ACA83" w14:textId="77777777" w:rsidR="000D3A0F" w:rsidRDefault="001A3616" w:rsidP="001A3616">
      <w:pPr>
        <w:pStyle w:val="Title"/>
      </w:pPr>
      <w:r w:rsidRPr="00172263">
        <w:t>HABITS OF A MULTIPLYING DISCIPLE:</w:t>
      </w:r>
      <w:r w:rsidR="004166BB">
        <w:t xml:space="preserve"> MULTIPLY</w:t>
      </w:r>
    </w:p>
    <w:p w14:paraId="6F47D123" w14:textId="77777777" w:rsidR="001A3616" w:rsidRDefault="001A3616" w:rsidP="001A3616">
      <w:pPr>
        <w:pStyle w:val="Heading2"/>
      </w:pPr>
      <w:r w:rsidRPr="004777A1">
        <w:t>HOMEWORK DISCUSSION</w:t>
      </w:r>
    </w:p>
    <w:p w14:paraId="312F2BD8" w14:textId="77777777" w:rsidR="00435021" w:rsidRDefault="00435021" w:rsidP="00435021">
      <w:r>
        <w:t>What stood out to you in your study of Mark 1:16-20?</w:t>
      </w:r>
    </w:p>
    <w:p w14:paraId="79B1C852" w14:textId="77777777" w:rsidR="00435021" w:rsidRPr="00435021" w:rsidRDefault="00435021" w:rsidP="00435021">
      <w:pPr>
        <w:rPr>
          <w:sz w:val="13"/>
          <w:szCs w:val="13"/>
        </w:rPr>
      </w:pPr>
    </w:p>
    <w:p w14:paraId="345EDD3D" w14:textId="77777777" w:rsidR="004166BB" w:rsidRPr="004166BB" w:rsidRDefault="004166BB" w:rsidP="004166BB">
      <w:r w:rsidRPr="004166BB">
        <w:t>Discuss the plans you wrote out as part of your assignment.</w:t>
      </w:r>
    </w:p>
    <w:p w14:paraId="365A32EB" w14:textId="77777777" w:rsidR="004166BB" w:rsidRPr="004166BB" w:rsidRDefault="004166BB" w:rsidP="004166BB">
      <w:pPr>
        <w:numPr>
          <w:ilvl w:val="0"/>
          <w:numId w:val="1"/>
        </w:numPr>
      </w:pPr>
      <w:r w:rsidRPr="004166BB">
        <w:t>Who are you called to reach?</w:t>
      </w:r>
    </w:p>
    <w:p w14:paraId="3D603F55" w14:textId="77777777" w:rsidR="004166BB" w:rsidRPr="004166BB" w:rsidRDefault="004166BB" w:rsidP="004166BB">
      <w:pPr>
        <w:numPr>
          <w:ilvl w:val="0"/>
          <w:numId w:val="1"/>
        </w:numPr>
      </w:pPr>
      <w:r w:rsidRPr="004166BB">
        <w:t>Who is or might be on your team for reaching them?</w:t>
      </w:r>
    </w:p>
    <w:p w14:paraId="306A712D" w14:textId="77777777" w:rsidR="004166BB" w:rsidRPr="004166BB" w:rsidRDefault="004166BB" w:rsidP="004166BB">
      <w:pPr>
        <w:numPr>
          <w:ilvl w:val="0"/>
          <w:numId w:val="1"/>
        </w:numPr>
      </w:pPr>
      <w:r w:rsidRPr="004166BB">
        <w:t>What is your plan for the next 3 months?</w:t>
      </w:r>
      <w:r>
        <w:t xml:space="preserve"> What will you do in the next 48 hours?</w:t>
      </w:r>
    </w:p>
    <w:p w14:paraId="7E84A841" w14:textId="77777777" w:rsidR="004166BB" w:rsidRPr="004166BB" w:rsidRDefault="004166BB" w:rsidP="004166BB">
      <w:pPr>
        <w:rPr>
          <w:sz w:val="13"/>
          <w:szCs w:val="13"/>
        </w:rPr>
      </w:pPr>
    </w:p>
    <w:p w14:paraId="4237CECF" w14:textId="77777777" w:rsidR="004166BB" w:rsidRDefault="004166BB" w:rsidP="004166BB">
      <w:r w:rsidRPr="004166BB">
        <w:t xml:space="preserve">How can you multiply </w:t>
      </w:r>
      <w:r w:rsidR="00435021">
        <w:t>all the</w:t>
      </w:r>
      <w:r w:rsidRPr="004166BB">
        <w:t xml:space="preserve"> habits in the months ahead?</w:t>
      </w:r>
    </w:p>
    <w:p w14:paraId="7205A527" w14:textId="77777777" w:rsidR="00435021" w:rsidRPr="004166BB" w:rsidRDefault="00435021" w:rsidP="004166BB">
      <w:pPr>
        <w:rPr>
          <w:sz w:val="16"/>
          <w:szCs w:val="16"/>
        </w:rPr>
      </w:pPr>
    </w:p>
    <w:p w14:paraId="5D9DADB8" w14:textId="77777777" w:rsidR="00435021" w:rsidRPr="00435021" w:rsidRDefault="00E5205F" w:rsidP="00435021">
      <w:pPr>
        <w:rPr>
          <w:rFonts w:ascii="Arial Narrow" w:hAnsi="Arial Narrow"/>
          <w:b/>
          <w:bCs/>
          <w:noProof/>
          <w:sz w:val="32"/>
          <w:szCs w:val="32"/>
        </w:rPr>
      </w:pPr>
      <w:r w:rsidRPr="00AF24C5">
        <w:rPr>
          <w:noProof/>
        </w:rPr>
        <w:drawing>
          <wp:anchor distT="0" distB="0" distL="0" distR="0" simplePos="0" relativeHeight="251660288" behindDoc="0" locked="0" layoutInCell="1" allowOverlap="1" wp14:anchorId="79F677C5" wp14:editId="7F5DC171">
            <wp:simplePos x="0" y="0"/>
            <wp:positionH relativeFrom="margin">
              <wp:posOffset>3328670</wp:posOffset>
            </wp:positionH>
            <wp:positionV relativeFrom="margin">
              <wp:posOffset>2117814</wp:posOffset>
            </wp:positionV>
            <wp:extent cx="2853690" cy="1609725"/>
            <wp:effectExtent l="0" t="0" r="3810" b="0"/>
            <wp:wrapSquare wrapText="bothSides" distT="0" distB="0" distL="0" distR="0"/>
            <wp:docPr id="1073741825" name="officeArt object" descr="A screenshot of a cell pho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A screenshot of a cell phone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16097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021" w:rsidRPr="00435021">
        <w:rPr>
          <w:rFonts w:ascii="Arial Narrow" w:hAnsi="Arial Narrow"/>
          <w:b/>
          <w:bCs/>
          <w:noProof/>
          <w:sz w:val="32"/>
          <w:szCs w:val="32"/>
        </w:rPr>
        <w:t>DISCIPLE MAKING MOVEMENT ARE LEADERSHIP MOVEMENTS: TRUE OR FALSE?</w:t>
      </w:r>
      <w:r w:rsidR="002B02A5" w:rsidRPr="002B02A5">
        <w:rPr>
          <w:noProof/>
        </w:rPr>
        <w:t xml:space="preserve"> </w:t>
      </w:r>
    </w:p>
    <w:p w14:paraId="051E630F" w14:textId="77777777" w:rsidR="002B02A5" w:rsidRDefault="00435021" w:rsidP="00435021">
      <w:pPr>
        <w:rPr>
          <w:noProof/>
        </w:rPr>
      </w:pPr>
      <w:r w:rsidRPr="00435021">
        <w:rPr>
          <w:noProof/>
        </w:rPr>
        <w:t>We need to multiply at every level!</w:t>
      </w:r>
      <w:r w:rsidR="002B02A5">
        <w:rPr>
          <w:noProof/>
        </w:rPr>
        <w:t xml:space="preserve"> </w:t>
      </w:r>
    </w:p>
    <w:p w14:paraId="79CAE98C" w14:textId="77777777" w:rsidR="002B02A5" w:rsidRDefault="002B02A5" w:rsidP="00435021">
      <w:pPr>
        <w:rPr>
          <w:noProof/>
        </w:rPr>
      </w:pPr>
    </w:p>
    <w:p w14:paraId="786E9B6A" w14:textId="77777777" w:rsidR="00E5205F" w:rsidRDefault="00435021" w:rsidP="00E5205F">
      <w:pPr>
        <w:rPr>
          <w:noProof/>
        </w:rPr>
      </w:pPr>
      <w:r>
        <w:rPr>
          <w:noProof/>
        </w:rPr>
        <w:t>How can you multiply all the habits?</w:t>
      </w:r>
    </w:p>
    <w:p w14:paraId="464D1F94" w14:textId="77777777" w:rsidR="00E5205F" w:rsidRDefault="00E5205F" w:rsidP="002B02A5">
      <w:pPr>
        <w:jc w:val="right"/>
        <w:rPr>
          <w:noProof/>
        </w:rPr>
      </w:pPr>
    </w:p>
    <w:p w14:paraId="17C1442A" w14:textId="77777777" w:rsidR="002B02A5" w:rsidRPr="00435021" w:rsidRDefault="002B02A5" w:rsidP="00E5205F">
      <w:pPr>
        <w:pStyle w:val="Heading2"/>
        <w:rPr>
          <w:noProof/>
        </w:rPr>
      </w:pPr>
      <w:r>
        <w:rPr>
          <w:noProof/>
        </w:rPr>
        <w:t>Apply 2 Timothy 2:2:</w:t>
      </w:r>
    </w:p>
    <w:p w14:paraId="6C60B91A" w14:textId="77777777" w:rsidR="00E5205F" w:rsidRDefault="00E5205F" w:rsidP="002B02A5">
      <w:pPr>
        <w:ind w:left="720"/>
        <w:rPr>
          <w:noProof/>
        </w:rPr>
      </w:pPr>
      <w:r w:rsidRPr="002B02A5">
        <w:rPr>
          <w:noProof/>
        </w:rPr>
        <w:drawing>
          <wp:anchor distT="0" distB="0" distL="114300" distR="114300" simplePos="0" relativeHeight="251658240" behindDoc="0" locked="0" layoutInCell="1" allowOverlap="1" wp14:anchorId="4AD2F613" wp14:editId="1A3711A5">
            <wp:simplePos x="0" y="0"/>
            <wp:positionH relativeFrom="margin">
              <wp:posOffset>12700</wp:posOffset>
            </wp:positionH>
            <wp:positionV relativeFrom="margin">
              <wp:posOffset>3876040</wp:posOffset>
            </wp:positionV>
            <wp:extent cx="2852420" cy="1435735"/>
            <wp:effectExtent l="0" t="0" r="5080" b="0"/>
            <wp:wrapSquare wrapText="bothSides"/>
            <wp:docPr id="1" name="Picture 1" descr="Chart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box and whisk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242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A9FCFA" w14:textId="77777777" w:rsidR="00435021" w:rsidRPr="00435021" w:rsidRDefault="00435021" w:rsidP="002B02A5">
      <w:pPr>
        <w:ind w:left="720"/>
        <w:rPr>
          <w:noProof/>
        </w:rPr>
      </w:pPr>
      <w:r w:rsidRPr="00435021">
        <w:rPr>
          <w:noProof/>
        </w:rPr>
        <w:t>And the things you have heard me say in the presence of many witnesses entrust to reliable people who will also be qualified to teach others.</w:t>
      </w:r>
    </w:p>
    <w:p w14:paraId="755AD743" w14:textId="77777777" w:rsidR="00435021" w:rsidRPr="00435021" w:rsidRDefault="00435021" w:rsidP="00435021">
      <w:pPr>
        <w:rPr>
          <w:rFonts w:ascii="Arial Narrow" w:hAnsi="Arial Narrow"/>
          <w:noProof/>
          <w:sz w:val="32"/>
          <w:szCs w:val="32"/>
        </w:rPr>
      </w:pPr>
    </w:p>
    <w:p w14:paraId="39011A61" w14:textId="77777777" w:rsidR="00E5205F" w:rsidRDefault="00E5205F" w:rsidP="00435021">
      <w:pPr>
        <w:rPr>
          <w:rFonts w:ascii="Arial Narrow" w:hAnsi="Arial Narrow"/>
          <w:b/>
          <w:bCs/>
          <w:noProof/>
          <w:sz w:val="32"/>
          <w:szCs w:val="32"/>
        </w:rPr>
      </w:pPr>
    </w:p>
    <w:p w14:paraId="7A5DCA96" w14:textId="77777777" w:rsidR="00E5205F" w:rsidRDefault="00E5205F" w:rsidP="00435021">
      <w:pPr>
        <w:rPr>
          <w:rFonts w:ascii="Arial Narrow" w:hAnsi="Arial Narrow"/>
          <w:b/>
          <w:bCs/>
          <w:noProof/>
          <w:sz w:val="32"/>
          <w:szCs w:val="32"/>
        </w:rPr>
      </w:pPr>
    </w:p>
    <w:p w14:paraId="7B31C40A" w14:textId="77777777" w:rsidR="00435021" w:rsidRPr="00435021" w:rsidRDefault="00435021" w:rsidP="00435021">
      <w:pPr>
        <w:rPr>
          <w:rFonts w:ascii="Arial Narrow" w:hAnsi="Arial Narrow"/>
          <w:b/>
          <w:bCs/>
          <w:noProof/>
          <w:sz w:val="32"/>
          <w:szCs w:val="32"/>
        </w:rPr>
      </w:pPr>
      <w:r w:rsidRPr="00435021">
        <w:rPr>
          <w:rFonts w:ascii="Arial Narrow" w:hAnsi="Arial Narrow"/>
          <w:b/>
          <w:bCs/>
          <w:noProof/>
          <w:sz w:val="32"/>
          <w:szCs w:val="32"/>
        </w:rPr>
        <w:t>WHAT IS NEXT?</w:t>
      </w:r>
    </w:p>
    <w:p w14:paraId="3F3AB509" w14:textId="77777777" w:rsidR="002B02A5" w:rsidRPr="00435021" w:rsidRDefault="002B02A5" w:rsidP="002B02A5">
      <w:pPr>
        <w:rPr>
          <w:noProof/>
        </w:rPr>
      </w:pPr>
      <w:r w:rsidRPr="00435021">
        <w:rPr>
          <w:noProof/>
        </w:rPr>
        <w:t>What were your most important learnings from this training?</w:t>
      </w:r>
    </w:p>
    <w:p w14:paraId="4A3FE86B" w14:textId="77777777" w:rsidR="00435021" w:rsidRPr="00435021" w:rsidRDefault="00435021" w:rsidP="00435021">
      <w:pPr>
        <w:rPr>
          <w:noProof/>
        </w:rPr>
      </w:pPr>
      <w:r w:rsidRPr="00435021">
        <w:rPr>
          <w:noProof/>
        </w:rPr>
        <w:t>We all need a peer group for encouragement, prayer, and ongoing learning.</w:t>
      </w:r>
    </w:p>
    <w:p w14:paraId="10C43C06" w14:textId="77777777" w:rsidR="00435021" w:rsidRPr="00435021" w:rsidRDefault="00435021" w:rsidP="00435021">
      <w:pPr>
        <w:rPr>
          <w:noProof/>
          <w:sz w:val="20"/>
          <w:szCs w:val="20"/>
        </w:rPr>
      </w:pPr>
    </w:p>
    <w:p w14:paraId="533F5BEA" w14:textId="77777777" w:rsidR="00435021" w:rsidRPr="00435021" w:rsidRDefault="00435021" w:rsidP="00435021">
      <w:pPr>
        <w:rPr>
          <w:rFonts w:ascii="Arial Narrow" w:hAnsi="Arial Narrow"/>
          <w:b/>
          <w:bCs/>
          <w:noProof/>
          <w:sz w:val="32"/>
          <w:szCs w:val="32"/>
        </w:rPr>
      </w:pPr>
      <w:r w:rsidRPr="00435021">
        <w:rPr>
          <w:rFonts w:ascii="Arial Narrow" w:hAnsi="Arial Narrow"/>
          <w:b/>
          <w:bCs/>
          <w:noProof/>
          <w:sz w:val="32"/>
          <w:szCs w:val="32"/>
        </w:rPr>
        <w:t>YOUR ASSIGNMENT: GO MAKE DISCIPLES!</w:t>
      </w:r>
    </w:p>
    <w:p w14:paraId="40B60084" w14:textId="6C4D91C6" w:rsidR="00435021" w:rsidRDefault="002B02A5" w:rsidP="00423651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Go and make disciple</w:t>
      </w:r>
      <w:r w:rsidR="00423651">
        <w:rPr>
          <w:noProof/>
        </w:rPr>
        <w:t xml:space="preserve"> maker</w:t>
      </w:r>
      <w:r>
        <w:rPr>
          <w:noProof/>
        </w:rPr>
        <w:t>s!</w:t>
      </w:r>
      <w:r w:rsidR="00423651">
        <w:rPr>
          <w:noProof/>
        </w:rPr>
        <w:t xml:space="preserve"> </w:t>
      </w:r>
      <w:r w:rsidR="00423651" w:rsidRPr="00423651">
        <w:rPr>
          <w:noProof/>
        </w:rPr>
        <w:t>Catalyze Disciple Making Movements among Unreached People Groups.</w:t>
      </w:r>
    </w:p>
    <w:p w14:paraId="213E9FFF" w14:textId="77777777" w:rsidR="00E5205F" w:rsidRPr="00435021" w:rsidRDefault="00E5205F" w:rsidP="002B02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Be patient and keep learning. Jesus says that exponential growth takes time and begins in very small ways. (Matthew 13:31-33)</w:t>
      </w:r>
    </w:p>
    <w:p w14:paraId="7A8CBD85" w14:textId="308601D1" w:rsidR="00435021" w:rsidRPr="00435021" w:rsidRDefault="00423651" w:rsidP="002B02A5">
      <w:pPr>
        <w:pStyle w:val="ListParagraph"/>
        <w:numPr>
          <w:ilvl w:val="0"/>
          <w:numId w:val="2"/>
        </w:numPr>
        <w:rPr>
          <w:noProof/>
        </w:rPr>
      </w:pPr>
      <w:r w:rsidRPr="00423651">
        <w:rPr>
          <w:noProof/>
        </w:rPr>
        <w:t xml:space="preserve">Sign up for coaching </w:t>
      </w:r>
      <w:r w:rsidR="00435021" w:rsidRPr="00435021">
        <w:rPr>
          <w:noProof/>
        </w:rPr>
        <w:t xml:space="preserve">and </w:t>
      </w:r>
      <w:r>
        <w:rPr>
          <w:noProof/>
        </w:rPr>
        <w:t xml:space="preserve">find </w:t>
      </w:r>
      <w:r w:rsidR="00435021" w:rsidRPr="00435021">
        <w:rPr>
          <w:noProof/>
        </w:rPr>
        <w:t xml:space="preserve">resources </w:t>
      </w:r>
      <w:r w:rsidR="002B02A5">
        <w:rPr>
          <w:noProof/>
        </w:rPr>
        <w:t xml:space="preserve">at </w:t>
      </w:r>
      <w:hyperlink r:id="rId9" w:history="1">
        <w:r w:rsidR="00435021" w:rsidRPr="00435021">
          <w:rPr>
            <w:rStyle w:val="Hyperlink"/>
            <w:noProof/>
          </w:rPr>
          <w:t>disciplemakingmovements.com</w:t>
        </w:r>
      </w:hyperlink>
      <w:r w:rsidR="00435021" w:rsidRPr="00435021">
        <w:rPr>
          <w:noProof/>
        </w:rPr>
        <w:t>.</w:t>
      </w:r>
    </w:p>
    <w:p w14:paraId="044F86E3" w14:textId="77777777" w:rsidR="001A3616" w:rsidRPr="001A3616" w:rsidRDefault="002B02A5" w:rsidP="002B02A5">
      <w:pPr>
        <w:pStyle w:val="ListParagraph"/>
        <w:numPr>
          <w:ilvl w:val="0"/>
          <w:numId w:val="2"/>
        </w:numPr>
        <w:rPr>
          <w:noProof/>
        </w:rPr>
      </w:pPr>
      <w:r>
        <w:rPr>
          <w:noProof/>
        </w:rPr>
        <w:t>H</w:t>
      </w:r>
      <w:r w:rsidR="00435021" w:rsidRPr="00435021">
        <w:rPr>
          <w:noProof/>
        </w:rPr>
        <w:t>elp improve this training</w:t>
      </w:r>
      <w:r>
        <w:rPr>
          <w:noProof/>
        </w:rPr>
        <w:t xml:space="preserve"> by taking </w:t>
      </w:r>
      <w:r w:rsidR="00435021" w:rsidRPr="00435021">
        <w:rPr>
          <w:noProof/>
        </w:rPr>
        <w:t xml:space="preserve">a 2-minute survey at: </w:t>
      </w:r>
      <w:hyperlink r:id="rId10" w:history="1">
        <w:r w:rsidR="00435021" w:rsidRPr="00435021">
          <w:rPr>
            <w:rStyle w:val="Hyperlink"/>
            <w:noProof/>
          </w:rPr>
          <w:t>https://forms.gle/fUcqo7q71hQUZGPi8</w:t>
        </w:r>
      </w:hyperlink>
      <w:r w:rsidR="00435021">
        <w:rPr>
          <w:noProof/>
        </w:rPr>
        <w:t>.</w:t>
      </w:r>
    </w:p>
    <w:sectPr w:rsidR="001A3616" w:rsidRPr="001A3616" w:rsidSect="00BF31B5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5FA7AC" w14:textId="77777777" w:rsidR="006B6B7C" w:rsidRDefault="006B6B7C" w:rsidP="001A3616">
      <w:r>
        <w:separator/>
      </w:r>
    </w:p>
  </w:endnote>
  <w:endnote w:type="continuationSeparator" w:id="0">
    <w:p w14:paraId="3DBB820C" w14:textId="77777777" w:rsidR="006B6B7C" w:rsidRDefault="006B6B7C" w:rsidP="001A3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utura Bold">
    <w:altName w:val="Futura"/>
    <w:panose1 w:val="020B0802020204020204"/>
    <w:charset w:val="00"/>
    <w:family w:val="swiss"/>
    <w:pitch w:val="variable"/>
    <w:sig w:usb0="A00002AF" w:usb1="5000214A" w:usb2="00000000" w:usb3="00000000" w:csb0="0000009F" w:csb1="00000000"/>
  </w:font>
  <w:font w:name="Museo Slab 500">
    <w:altName w:val="Calibri"/>
    <w:panose1 w:val="020B0604020202020204"/>
    <w:charset w:val="4D"/>
    <w:family w:val="auto"/>
    <w:notTrueType/>
    <w:pitch w:val="variable"/>
    <w:sig w:usb0="00000007" w:usb1="00000001" w:usb2="00000000" w:usb3="00000000" w:csb0="00000093" w:csb1="00000000"/>
  </w:font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">
    <w:altName w:val="﷽﷽﷽﷽﷽﷽"/>
    <w:panose1 w:val="020B0602020204020303"/>
    <w:charset w:val="00"/>
    <w:family w:val="swiss"/>
    <w:pitch w:val="variable"/>
    <w:sig w:usb0="A0000AAF" w:usb1="5000214A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472328" w14:textId="77777777" w:rsidR="001A3616" w:rsidRPr="004166B7" w:rsidRDefault="001A3616" w:rsidP="001A3616">
    <w:pPr>
      <w:pStyle w:val="HeaderFooter"/>
      <w:tabs>
        <w:tab w:val="clear" w:pos="9020"/>
        <w:tab w:val="center" w:pos="4680"/>
        <w:tab w:val="right" w:pos="9360"/>
      </w:tabs>
      <w:rPr>
        <w:rFonts w:ascii="Arial" w:hAnsi="Arial" w:cs="Arial"/>
      </w:rPr>
    </w:pPr>
    <w:r>
      <w:rPr>
        <w:rFonts w:ascii="Futura" w:hAnsi="Futura"/>
        <w:sz w:val="16"/>
        <w:szCs w:val="16"/>
      </w:rPr>
      <w:t xml:space="preserve">   </w:t>
    </w:r>
    <w:r w:rsidRPr="004166B7">
      <w:rPr>
        <w:rFonts w:ascii="Arial" w:hAnsi="Arial" w:cs="Arial"/>
        <w:sz w:val="16"/>
        <w:szCs w:val="16"/>
      </w:rPr>
      <w:fldChar w:fldCharType="begin"/>
    </w:r>
    <w:r w:rsidRPr="004166B7">
      <w:rPr>
        <w:rFonts w:ascii="Arial" w:hAnsi="Arial" w:cs="Arial"/>
        <w:sz w:val="16"/>
        <w:szCs w:val="16"/>
      </w:rPr>
      <w:instrText xml:space="preserve"> DATE \@ "yyyy-MM-dd" </w:instrText>
    </w:r>
    <w:r w:rsidRPr="004166B7">
      <w:rPr>
        <w:rFonts w:ascii="Arial" w:hAnsi="Arial" w:cs="Arial"/>
        <w:sz w:val="16"/>
        <w:szCs w:val="16"/>
      </w:rPr>
      <w:fldChar w:fldCharType="separate"/>
    </w:r>
    <w:r w:rsidR="004166B7" w:rsidRPr="004166B7">
      <w:rPr>
        <w:rFonts w:ascii="Arial" w:hAnsi="Arial" w:cs="Arial"/>
        <w:noProof/>
        <w:sz w:val="16"/>
        <w:szCs w:val="16"/>
      </w:rPr>
      <w:t>2021-01-08</w:t>
    </w:r>
    <w:r w:rsidRPr="004166B7">
      <w:rPr>
        <w:rFonts w:ascii="Arial" w:hAnsi="Arial" w:cs="Arial"/>
        <w:sz w:val="16"/>
        <w:szCs w:val="16"/>
      </w:rPr>
      <w:fldChar w:fldCharType="end"/>
    </w:r>
    <w:r w:rsidRPr="004166B7">
      <w:rPr>
        <w:rFonts w:ascii="Arial" w:hAnsi="Arial" w:cs="Arial"/>
        <w:sz w:val="16"/>
        <w:szCs w:val="16"/>
      </w:rPr>
      <w:tab/>
      <w:t xml:space="preserve">    </w:t>
    </w:r>
    <w:r w:rsidRPr="004166B7">
      <w:rPr>
        <w:rFonts w:ascii="Arial" w:hAnsi="Arial" w:cs="Arial"/>
        <w:sz w:val="16"/>
        <w:szCs w:val="16"/>
      </w:rPr>
      <w:tab/>
      <w:t xml:space="preserve">                   @ 2020 New Generations (feel free to copy)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11A991" w14:textId="77777777" w:rsidR="006B6B7C" w:rsidRDefault="006B6B7C" w:rsidP="001A3616">
      <w:r>
        <w:separator/>
      </w:r>
    </w:p>
  </w:footnote>
  <w:footnote w:type="continuationSeparator" w:id="0">
    <w:p w14:paraId="1870EF7A" w14:textId="77777777" w:rsidR="006B6B7C" w:rsidRDefault="006B6B7C" w:rsidP="001A36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D84AAB"/>
    <w:multiLevelType w:val="hybridMultilevel"/>
    <w:tmpl w:val="A3EE646C"/>
    <w:lvl w:ilvl="0" w:tplc="1D9C6410">
      <w:start w:val="1"/>
      <w:numFmt w:val="bullet"/>
      <w:lvlText w:val="•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702B48E">
      <w:start w:val="1"/>
      <w:numFmt w:val="bullet"/>
      <w:lvlText w:val="•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76CAA6">
      <w:start w:val="1"/>
      <w:numFmt w:val="bullet"/>
      <w:lvlText w:val="•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1A09BF4">
      <w:start w:val="1"/>
      <w:numFmt w:val="bullet"/>
      <w:lvlText w:val="•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DF25FEC">
      <w:start w:val="1"/>
      <w:numFmt w:val="bullet"/>
      <w:lvlText w:val="•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A0BA74">
      <w:start w:val="1"/>
      <w:numFmt w:val="bullet"/>
      <w:lvlText w:val="•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AFAE548">
      <w:start w:val="1"/>
      <w:numFmt w:val="bullet"/>
      <w:lvlText w:val="•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10C964E">
      <w:start w:val="1"/>
      <w:numFmt w:val="bullet"/>
      <w:lvlText w:val="•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416A22A">
      <w:start w:val="1"/>
      <w:numFmt w:val="bullet"/>
      <w:lvlText w:val="•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2E930F4"/>
    <w:multiLevelType w:val="hybridMultilevel"/>
    <w:tmpl w:val="7A3027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0B31C04"/>
    <w:multiLevelType w:val="hybridMultilevel"/>
    <w:tmpl w:val="DFB0FA6C"/>
    <w:lvl w:ilvl="0" w:tplc="CC0C60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C413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04B0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A23C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4815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AC7E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224CF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A4F34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864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BB"/>
    <w:rsid w:val="000D3A0F"/>
    <w:rsid w:val="00134067"/>
    <w:rsid w:val="001A3616"/>
    <w:rsid w:val="002B02A5"/>
    <w:rsid w:val="004166B7"/>
    <w:rsid w:val="004166BB"/>
    <w:rsid w:val="00423651"/>
    <w:rsid w:val="00435021"/>
    <w:rsid w:val="006B6B7C"/>
    <w:rsid w:val="00B40FAD"/>
    <w:rsid w:val="00BA7DA6"/>
    <w:rsid w:val="00BF31B5"/>
    <w:rsid w:val="00E5205F"/>
    <w:rsid w:val="00FD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3F557"/>
  <w15:chartTrackingRefBased/>
  <w15:docId w15:val="{40E7C8FD-14CA-E041-BCB1-AE3F1092F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ing1">
    <w:name w:val="heading 1"/>
    <w:basedOn w:val="Normal"/>
    <w:next w:val="Normal"/>
    <w:link w:val="Heading1Char"/>
    <w:uiPriority w:val="9"/>
    <w:qFormat/>
    <w:rsid w:val="001A361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1"/>
    </w:pPr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"/>
    <w:next w:val="Normal"/>
    <w:link w:val="TitleChar"/>
    <w:uiPriority w:val="10"/>
    <w:qFormat/>
    <w:rsid w:val="001A3616"/>
    <w:rPr>
      <w:rFonts w:ascii="Arial Black" w:hAnsi="Arial Black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1A3616"/>
    <w:rPr>
      <w:rFonts w:ascii="Arial Black" w:eastAsia="Arial Unicode MS" w:hAnsi="Arial Black" w:cs="Arial Unicode MS"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Normal"/>
    <w:rsid w:val="001A3616"/>
    <w:pPr>
      <w:keepNext/>
      <w:pBdr>
        <w:top w:val="nil"/>
        <w:left w:val="nil"/>
        <w:bottom w:val="nil"/>
        <w:right w:val="nil"/>
        <w:between w:val="nil"/>
        <w:bar w:val="nil"/>
      </w:pBdr>
      <w:outlineLvl w:val="0"/>
    </w:pPr>
    <w:rPr>
      <w:rFonts w:ascii="Futura Bold" w:eastAsia="Arial Unicode MS" w:hAnsi="Futura Bold" w:cs="Arial Unicode MS"/>
      <w:color w:val="000000"/>
      <w:sz w:val="36"/>
      <w:szCs w:val="36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Heading1Char">
    <w:name w:val="Heading 1 Char"/>
    <w:basedOn w:val="DefaultParagraphFont"/>
    <w:link w:val="Heading1"/>
    <w:uiPriority w:val="9"/>
    <w:rsid w:val="001A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3616"/>
    <w:rPr>
      <w:rFonts w:ascii="Arial Narrow" w:eastAsia="Arial Unicode MS" w:hAnsi="Arial Narrow" w:cs="Arial Unicode MS"/>
      <w:b/>
      <w:bCs/>
      <w:color w:val="000000"/>
      <w:sz w:val="32"/>
      <w:szCs w:val="3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Museo Slab 500" w:eastAsia="Arial Unicode MS" w:hAnsi="Museo Slab 500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1A3616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basedOn w:val="Normal"/>
    <w:link w:val="Head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1A36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3616"/>
    <w:rPr>
      <w:rFonts w:ascii="Constantia" w:eastAsia="Arial Unicode MS" w:hAnsi="Constantia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erFooter">
    <w:name w:val="Header &amp; Footer"/>
    <w:rsid w:val="001A3616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 Neue" w:eastAsia="Arial Unicode MS" w:hAnsi="Helvetica Neue" w:cs="Arial Unicode MS"/>
      <w:color w:val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styleId="Hyperlink">
    <w:name w:val="Hyperlink"/>
    <w:basedOn w:val="DefaultParagraphFont"/>
    <w:uiPriority w:val="99"/>
    <w:unhideWhenUsed/>
    <w:rsid w:val="004350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43502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B02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342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61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forms.gle/fUcqo7q71hQUZGPi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disciplemakingmovements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mesegli/Library/Group%20Containers/UBF8T346G9.Office/User%20Content.localized/Templates.localized/Habits%20Handouts%20Template%20with%20Flywhee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Habits Handouts Template with Flywheel.dotx</Template>
  <TotalTime>3</TotalTime>
  <Pages>1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Egli</dc:creator>
  <cp:keywords/>
  <dc:description/>
  <cp:lastModifiedBy>David Exso Espinosa</cp:lastModifiedBy>
  <cp:revision>3</cp:revision>
  <dcterms:created xsi:type="dcterms:W3CDTF">2021-01-08T23:28:00Z</dcterms:created>
  <dcterms:modified xsi:type="dcterms:W3CDTF">2021-01-08T23:39:00Z</dcterms:modified>
</cp:coreProperties>
</file>